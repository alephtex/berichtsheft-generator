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10883" w:type="dxa"/>
        <w:tblBorders/>
        <w:tblLayout w:type="fixed"/>
        <w:tblLook w:val="04A0" w:firstRow="1" w:lastRow="0" w:firstColumn="1" w:lastColumn="0" w:noHBand="0" w:noVBand="1"/>
      </w:tblPr>
      <w:tblGrid>
        <w:gridCol w:w="1277"/>
        <w:gridCol w:w="2420"/>
        <w:gridCol w:w="130"/>
        <w:gridCol w:w="2565"/>
        <w:gridCol w:w="765"/>
        <w:gridCol w:w="967"/>
        <w:gridCol w:w="662"/>
        <w:gridCol w:w="946"/>
        <w:gridCol w:w="1151"/>
      </w:tblGrid>
      <w:tr>
        <w:trPr>
          <w:trHeight w:val="0"/>
        </w:trPr>
        <w:tc>
          <w:tcPr>
            <w:gridSpan w:val="5"/>
            <w:tcBorders>
              <w:top w:val="single" w:color="000000" w:sz="12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7159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1" locked="0" layoutInCell="1" allowOverlap="1">
                      <wp:simplePos x="0" y="0"/>
                      <wp:positionH relativeFrom="column">
                        <wp:posOffset>4718102</wp:posOffset>
                      </wp:positionH>
                      <wp:positionV relativeFrom="paragraph">
                        <wp:posOffset>-456358</wp:posOffset>
                      </wp:positionV>
                      <wp:extent cx="2187522" cy="380439"/>
                      <wp:effectExtent l="0" t="0" r="0" b="0"/>
                      <wp:wrapNone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3272401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187522" cy="38043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position:absolute;z-index:-4096;o:allowoverlap:true;o:allowincell:true;mso-position-horizontal-relative:text;margin-left:371.50pt;mso-position-horizontal:absolute;mso-position-vertical-relative:text;margin-top:-35.93pt;mso-position-vertical:absolute;width:172.25pt;height:29.96pt;mso-wrap-distance-left:9.07pt;mso-wrap-distance-top:0.00pt;mso-wrap-distance-right:9.07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gridSpan w:val="4"/>
            <w:tcBorders>
              <w:top w:val="single" w:color="000000" w:sz="12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7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>
          <w:trHeight w:val="255"/>
        </w:trPr>
        <w:tc>
          <w:tcPr>
            <w:gridSpan w:val="5"/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7159" w:type="dxa"/>
            <w:textDirection w:val="lrTb"/>
            <w:noWrap w:val="false"/>
          </w:tcPr>
          <w:p>
            <w:pPr>
              <w:pStyle w:val="902"/>
              <w:pBdr/>
              <w:tabs>
                <w:tab w:val="left" w:leader="none" w:pos="781"/>
              </w:tabs>
              <w:spacing/>
              <w:ind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Name: Benjamin Steimer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727" w:type="dxa"/>
            <w:textDirection w:val="lrTb"/>
            <w:noWrap w:val="false"/>
          </w:tcPr>
          <w:p>
            <w:pPr>
              <w:pStyle w:val="906"/>
              <w:numPr>
                <w:ilvl w:val="1"/>
                <w:numId w:val="1"/>
              </w:numPr>
              <w:pBdr/>
              <w:spacing/>
              <w:ind/>
              <w:outlineLvl w:val="2"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Style w:val="947"/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Ausbildungsnachweis Nr. {AUSBILDUNGSNACHWEIS_NR}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</w:tr>
      <w:tr>
        <w:trPr>
          <w:trHeight w:val="255"/>
        </w:trPr>
        <w:tc>
          <w:tcPr>
            <w:gridSpan w:val="5"/>
            <w:tcBorders>
              <w:top w:val="none" w:color="000000" w:sz="4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7159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7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>
          <w:trHeight w:val="240"/>
        </w:trPr>
        <w:tc>
          <w:tcPr>
            <w:gridSpan w:val="2"/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98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46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727" w:type="dxa"/>
            <w:textDirection w:val="lrTb"/>
            <w:noWrap w:val="false"/>
          </w:tcPr>
          <w:p>
            <w:pPr>
              <w:pStyle w:val="902"/>
              <w:pBdr/>
              <w:tabs>
                <w:tab w:val="left" w:leader="none" w:pos="1797"/>
              </w:tabs>
              <w:spacing/>
              <w:ind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Ausbildungsjahr: </w:t>
            </w: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{AUSBILDUNGSJAHR}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</w:tr>
      <w:tr>
        <w:trPr>
          <w:trHeight w:val="255"/>
        </w:trPr>
        <w:tc>
          <w:tcPr>
            <w:gridSpan w:val="2"/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98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Firma: Cancom Public GmbH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46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Ausbildungsabteilung: 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7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>
          <w:trHeight w:val="255"/>
        </w:trPr>
        <w:tc>
          <w:tcPr>
            <w:gridSpan w:val="2"/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98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46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7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>
          <w:trHeight w:val="255"/>
        </w:trPr>
        <w:tc>
          <w:tcPr>
            <w:gridSpan w:val="2"/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98" w:type="dxa"/>
            <w:vAlign w:val="center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CANCOM Public GmbH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461" w:type="dxa"/>
            <w:vAlign w:val="center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ntarell" w:hAnsi="Cantarell" w:eastAsia="Cantarell" w:cs="Cantarell"/>
                  <w:sz w:val="18"/>
                  <w:szCs w:val="18"/>
                </w:rPr>
              </w:sdtPr>
              <w:sdtContent>
                <w:r>
                  <w:rPr>
                    <w:rFonts w:ascii="MS Gothic" w:hAnsi="MS Gothic" w:eastAsia="MS Gothic" w:cs="MS Gothic"/>
                    <w:sz w:val="18"/>
                    <w:szCs w:val="18"/>
                  </w:rPr>
                  <w:t xml:space="preserve">☐</w:t>
                </w:r>
              </w:sdtContent>
            </w:sdt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Betrieb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727" w:type="dxa"/>
            <w:vAlign w:val="center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Style w:val="947"/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Woche: KW {WOCHENNUMMER}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</w:tr>
      <w:tr>
        <w:trPr>
          <w:trHeight w:val="198"/>
        </w:trPr>
        <w:tc>
          <w:tcPr>
            <w:gridSpan w:val="2"/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98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Style w:val="947"/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Kühnemannstrasse 51 - 69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46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sdt>
              <w:sdtPr>
                <w15:appearance w15:val="boundingBox"/>
                <w14:checkbox>
                  <w14:checked w14:val="0"/>
                  <w14:checkedState w14:val="2612" w14:font="MS Gothic"/>
                  <w14:uncheckedState w14:val="2610" w14:font="MS Gothic"/>
                </w14:checkbox>
                <w:rPr>
                  <w:rFonts w:ascii="Cantarell" w:hAnsi="Cantarell" w:eastAsia="Cantarell" w:cs="Cantarell"/>
                  <w:b/>
                  <w:bCs/>
                  <w:color w:val="000000"/>
                  <w:sz w:val="18"/>
                  <w:szCs w:val="18"/>
                </w:rPr>
              </w:sdtPr>
              <w:sdtContent>
                <w:r>
                  <w:rPr>
                    <w:rFonts w:ascii="MS Gothic" w:hAnsi="MS Gothic" w:eastAsia="MS Gothic" w:cs="MS Gothic"/>
                    <w:b/>
                    <w:bCs/>
                    <w:color w:val="000000"/>
                    <w:sz w:val="18"/>
                    <w:szCs w:val="18"/>
                  </w:rPr>
                  <w:t xml:space="preserve">☐</w:t>
                </w:r>
              </w:sdtContent>
            </w:sdt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Berufsschule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7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>
          <w:trHeight w:val="255"/>
        </w:trPr>
        <w:tc>
          <w:tcPr>
            <w:gridSpan w:val="2"/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98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  <w:t xml:space="preserve">13409 Berlin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46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7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</w:tr>
      <w:tr>
        <w:trPr>
          <w:trHeight w:val="358"/>
        </w:trPr>
        <w:tc>
          <w:tcPr>
            <w:gridSpan w:val="2"/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98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46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7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  <w:color w:val="000000"/>
                <w:sz w:val="20"/>
                <w:szCs w:val="20"/>
              </w:rPr>
            </w:pPr>
            <w:r>
              <w:rPr>
                <w:rFonts w:ascii="Cantarell" w:hAnsi="Cantarell" w:eastAsia="Cantarell" w:cs="Cantarell"/>
                <w:color w:val="000000"/>
                <w:sz w:val="20"/>
                <w:szCs w:val="20"/>
              </w:rPr>
            </w:r>
            <w:r>
              <w:rPr>
                <w:rFonts w:ascii="Cantarell" w:hAnsi="Cantarell" w:eastAsia="Cantarell" w:cs="Cantarell"/>
                <w:color w:val="000000"/>
                <w:sz w:val="20"/>
                <w:szCs w:val="20"/>
              </w:rPr>
              <w:t xml:space="preserve">{DATUMSZAHLUNG}</w:t>
            </w:r>
            <w:r>
              <w:rPr>
                <w:rFonts w:ascii="Cantarell" w:hAnsi="Cantarell" w:cs="Cantarell"/>
                <w:color w:val="000000"/>
                <w:sz w:val="20"/>
                <w:szCs w:val="20"/>
              </w:rPr>
            </w:r>
            <w:r>
              <w:rPr>
                <w:rFonts w:ascii="Cantarell" w:hAnsi="Cantarell" w:cs="Cantarell"/>
                <w:color w:val="000000"/>
                <w:sz w:val="20"/>
                <w:szCs w:val="20"/>
              </w:rPr>
            </w:r>
          </w:p>
        </w:tc>
      </w:tr>
      <w:tr>
        <w:trPr>
          <w:trHeight w:val="255"/>
        </w:trPr>
        <w:tc>
          <w:tcPr>
            <w:gridSpan w:val="2"/>
            <w:tcBorders>
              <w:top w:val="none" w:color="000000" w:sz="4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698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b/>
                <w:bCs/>
                <w:color w:val="000000"/>
                <w:sz w:val="16"/>
                <w:szCs w:val="16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46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  <w:tc>
          <w:tcPr>
            <w:gridSpan w:val="4"/>
            <w:tcBorders>
              <w:top w:val="none" w:color="000000" w:sz="4" w:space="0"/>
              <w:left w:val="none" w:color="000000" w:sz="4" w:space="0"/>
              <w:bottom w:val="single" w:color="000000" w:sz="6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37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</w:tr>
      <w:tr>
        <w:trPr>
          <w:cantSplit/>
          <w:trHeight w:val="240"/>
        </w:trPr>
        <w:tc>
          <w:tcPr>
            <w:gridSpan w:val="6"/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81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Ausgeführte Arbeiten, Unterricht usw.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2"/>
            <w:tcBorders>
              <w:top w:val="none" w:color="000000" w:sz="4" w:space="0"/>
              <w:left w:val="singl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608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Abteilung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15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Stunden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</w:tr>
      <w:tr>
        <w:trPr>
          <w:trHeight w:val="1323"/>
        </w:trPr>
        <w:tc>
          <w:tcPr>
            <w:gridSpan w:val="6"/>
            <w:tcBorders>
              <w:top w:val="single" w:color="000000" w:sz="6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81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Montag: </w:t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{Montag}</w:t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608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{Abteilung}</w:t>
            </w: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tcBorders>
              <w:top w:val="single" w:color="000000" w:sz="6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15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8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</w:tr>
      <w:tr>
        <w:trPr>
          <w:trHeight w:val="1323"/>
        </w:trPr>
        <w:tc>
          <w:tcPr>
            <w:gridSpan w:val="6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81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Dienstag: 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{Dienstag}</w:t>
            </w: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608" w:type="dxa"/>
            <w:textDirection w:val="lrTb"/>
            <w:noWrap w:val="false"/>
          </w:tcPr>
          <w:p w14:paraId="0CF9C0A9">
            <w:pPr>
              <w:pBdr/>
              <w:spacing/>
              <w:ind/>
              <w:jc w:val="center"/>
              <w:rPr/>
            </w:pPr>
            <w:r/>
            <w:r>
              <w:t xml:space="preserve">{Abteilung}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151" w:type="dxa"/>
            <w:vMerge w:val="restart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8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  <w:p>
            <w:pPr>
              <w:pStyle w:val="902"/>
              <w:pBdr/>
              <w:spacing/>
              <w:ind/>
              <w:jc w:val="left"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</w:tr>
      <w:tr>
        <w:trPr>
          <w:trHeight w:val="1323"/>
        </w:trPr>
        <w:tc>
          <w:tcPr>
            <w:gridSpan w:val="6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81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Mittwoch: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{Mittwoch} </w:t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608" w:type="dxa"/>
            <w:textDirection w:val="lrTb"/>
            <w:noWrap w:val="false"/>
          </w:tcPr>
          <w:p w14:paraId="2E94AC00">
            <w:pPr>
              <w:pBdr/>
              <w:spacing/>
              <w:ind/>
              <w:jc w:val="center"/>
              <w:rPr/>
            </w:pPr>
            <w:r/>
            <w:r>
              <w:t xml:space="preserve">{Abteilung}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8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/>
          </w:p>
        </w:tc>
      </w:tr>
      <w:tr>
        <w:trPr>
          <w:trHeight w:val="1323"/>
        </w:trPr>
        <w:tc>
          <w:tcPr>
            <w:gridSpan w:val="6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81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Donnerstag: </w:t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{Donnerstag}</w:t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608" w:type="dxa"/>
            <w:textDirection w:val="lrTb"/>
            <w:noWrap w:val="false"/>
          </w:tcPr>
          <w:p w14:paraId="0D65E45E">
            <w:pPr>
              <w:pBdr/>
              <w:spacing/>
              <w:ind/>
              <w:jc w:val="center"/>
              <w:rPr/>
            </w:pPr>
            <w:r/>
            <w:r>
              <w:t xml:space="preserve">{Abteilung}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8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/>
          </w:p>
        </w:tc>
      </w:tr>
      <w:tr>
        <w:trPr>
          <w:trHeight w:val="1323"/>
        </w:trPr>
        <w:tc>
          <w:tcPr>
            <w:gridSpan w:val="6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81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Freitag: 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{Freitag}</w:t>
            </w: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608" w:type="dxa"/>
            <w:textDirection w:val="lrTb"/>
            <w:noWrap w:val="false"/>
          </w:tcPr>
          <w:p w14:paraId="271BCD09">
            <w:pPr>
              <w:pBdr/>
              <w:spacing/>
              <w:ind/>
              <w:jc w:val="center"/>
              <w:rPr/>
            </w:pPr>
            <w:r/>
            <w:r>
              <w:t xml:space="preserve">{Abteilung}</w:t>
            </w: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8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  <w:p>
            <w:pPr>
              <w:pBdr/>
              <w:spacing/>
              <w:ind/>
              <w:rPr/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/>
          </w:p>
        </w:tc>
      </w:tr>
      <w:tr>
        <w:trPr>
          <w:trHeight w:val="2158"/>
        </w:trPr>
        <w:tc>
          <w:tcPr>
            <w:gridSpan w:val="6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812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Thema der Woche: 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{week_topic}</w:t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608" w:type="dxa"/>
            <w:textDirection w:val="lrTb"/>
            <w:noWrap w:val="false"/>
          </w:tcPr>
          <w:p w14:paraId="4ABAD0C1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55"/>
        </w:trPr>
        <w:tc>
          <w:tcPr>
            <w:gridSpan w:val="8"/>
            <w:tcBorders>
              <w:top w:val="single" w:color="000000" w:sz="4" w:space="0"/>
              <w:left w:val="single" w:color="000000" w:sz="12" w:space="0"/>
              <w:bottom w:val="single" w:color="000000" w:sz="6" w:space="0"/>
              <w:right w:val="singl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9736" w:type="dxa"/>
            <w:textDirection w:val="lrTb"/>
            <w:noWrap w:val="false"/>
          </w:tcPr>
          <w:p>
            <w:pPr>
              <w:pStyle w:val="902"/>
              <w:pBdr/>
              <w:spacing/>
              <w:ind w:right="0" w:firstLine="0" w:left="7371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Gesamtstunden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6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15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40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</w:tr>
      <w:tr>
        <w:trPr>
          <w:trHeight w:val="240"/>
        </w:trPr>
        <w:tc>
          <w:tcPr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7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5116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</w:rPr>
            </w:pPr>
            <w:r>
              <w:rPr>
                <w:rFonts w:ascii="Cantarell" w:hAnsi="Cantarell" w:eastAsia="Cantarell" w:cs="Cantarell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0" distR="0" simplePos="0" relativeHeight="3" behindDoc="0" locked="0" layoutInCell="1" allowOverlap="1">
                      <wp:simplePos x="0" y="0"/>
                      <wp:positionH relativeFrom="column">
                        <wp:posOffset>1877080</wp:posOffset>
                      </wp:positionH>
                      <wp:positionV relativeFrom="paragraph">
                        <wp:posOffset>68762</wp:posOffset>
                      </wp:positionV>
                      <wp:extent cx="1076431" cy="402153"/>
                      <wp:effectExtent l="0" t="0" r="0" b="0"/>
                      <wp:wrapNone/>
                      <wp:docPr id="2" name="Grafik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Grafik 1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>
                                <a:alphaModFix amt="100000"/>
                                <a:lum bright="0" contrast="0"/>
                              </a:blip>
                              <a:stretch/>
                            </pic:blipFill>
                            <pic:spPr bwMode="auto">
                              <a:xfrm>
                                <a:off x="0" y="0"/>
                                <a:ext cx="1076431" cy="402153"/>
                              </a:xfrm>
                              <a:prstGeom prst="rect">
                                <a:avLst/>
                              </a:prstGeom>
                              <a:effectLst/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position:absolute;z-index:3;o:allowoverlap:true;o:allowincell:true;mso-position-horizontal-relative:text;margin-left:147.80pt;mso-position-horizontal:absolute;mso-position-vertical-relative:text;margin-top:5.41pt;mso-position-vertical:absolute;width:84.76pt;height:31.67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Cantarell" w:hAnsi="Cantarell" w:cs="Cantarell"/>
                <w:color w:val="000000"/>
              </w:rPr>
            </w:r>
            <w:r>
              <w:rPr>
                <w:rFonts w:ascii="Cantarell" w:hAnsi="Cantarell" w:cs="Cantarell"/>
                <w:color w:val="000000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493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</w:tr>
      <w:tr>
        <w:trPr>
          <w:cantSplit/>
          <w:trHeight w:val="255"/>
        </w:trPr>
        <w:tc>
          <w:tcPr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7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Für die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551" w:type="dxa"/>
            <w:vAlign w:val="bottom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565" w:type="dxa"/>
            <w:vAlign w:val="bottom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395" w:type="dxa"/>
            <w:vAlign w:val="bottom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097" w:type="dxa"/>
            <w:vAlign w:val="bottom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</w:tr>
      <w:tr>
        <w:trPr>
          <w:cantSplit/>
          <w:trHeight w:val="170"/>
        </w:trPr>
        <w:tc>
          <w:tcPr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7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Richtigkeit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55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{Day-of-signature}.{JAHRESJAHR}</w:t>
            </w: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</w:rPr>
            </w:r>
          </w:p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____________________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565" w:type="dxa"/>
            <w:vAlign w:val="bottom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____________________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395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Style w:val="947"/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___________________________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097" w:type="dxa"/>
            <w:vAlign w:val="bottom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_________________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</w:tr>
      <w:tr>
        <w:trPr>
          <w:cantSplit/>
          <w:trHeight w:val="255"/>
        </w:trPr>
        <w:tc>
          <w:tcPr>
            <w:tcBorders>
              <w:top w:val="none" w:color="000000" w:sz="4" w:space="0"/>
              <w:left w:val="single" w:color="000000" w:sz="12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7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551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Datum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565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Auszubildender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395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Datum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209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jc w:val="center"/>
              <w:rPr>
                <w:rFonts w:ascii="Cantarell" w:hAnsi="Cantarell" w:cs="Cantarell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  <w:t xml:space="preserve">Ausbilder</w:t>
            </w:r>
            <w:r>
              <w:rPr>
                <w:rFonts w:ascii="Cantarell" w:hAnsi="Cantarell" w:cs="Cantarell"/>
              </w:rPr>
            </w:r>
            <w:r>
              <w:rPr>
                <w:rFonts w:ascii="Cantarell" w:hAnsi="Cantarell" w:cs="Cantarell"/>
              </w:rPr>
            </w:r>
          </w:p>
        </w:tc>
      </w:tr>
      <w:tr>
        <w:trPr>
          <w:trHeight w:val="255"/>
        </w:trPr>
        <w:tc>
          <w:tcPr>
            <w:tcBorders>
              <w:top w:val="none" w:color="000000" w:sz="4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1277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  <w:tc>
          <w:tcPr>
            <w:gridSpan w:val="3"/>
            <w:tcBorders>
              <w:top w:val="none" w:color="000000" w:sz="4" w:space="0"/>
              <w:left w:val="none" w:color="000000" w:sz="4" w:space="0"/>
              <w:bottom w:val="single" w:color="000000" w:sz="12" w:space="0"/>
              <w:right w:val="single" w:color="000000" w:sz="6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5116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  <w:tc>
          <w:tcPr>
            <w:gridSpan w:val="5"/>
            <w:tcBorders>
              <w:top w:val="none" w:color="000000" w:sz="4" w:space="0"/>
              <w:left w:val="none" w:color="000000" w:sz="4" w:space="0"/>
              <w:bottom w:val="single" w:color="000000" w:sz="12" w:space="0"/>
              <w:right w:val="single" w:color="000000" w:sz="12" w:space="0"/>
            </w:tcBorders>
            <w:tcMar>
              <w:left w:w="70" w:type="dxa"/>
              <w:top w:w="0" w:type="dxa"/>
              <w:right w:w="70" w:type="dxa"/>
              <w:bottom w:w="0" w:type="dxa"/>
            </w:tcMar>
            <w:tcW w:w="4493" w:type="dxa"/>
            <w:textDirection w:val="lrTb"/>
            <w:noWrap w:val="false"/>
          </w:tcPr>
          <w:p>
            <w:pPr>
              <w:pStyle w:val="902"/>
              <w:pBdr/>
              <w:spacing/>
              <w:ind/>
              <w:rPr>
                <w:rFonts w:ascii="Cantarell" w:hAnsi="Cantarell" w:cs="Cantarell"/>
                <w:color w:val="000000"/>
                <w:sz w:val="16"/>
                <w:szCs w:val="16"/>
              </w:rPr>
            </w:pPr>
            <w:r>
              <w:rPr>
                <w:rFonts w:ascii="Cantarell" w:hAnsi="Cantarell" w:eastAsia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  <w:r>
              <w:rPr>
                <w:rFonts w:ascii="Cantarell" w:hAnsi="Cantarell" w:cs="Cantarell"/>
                <w:color w:val="000000"/>
                <w:sz w:val="16"/>
                <w:szCs w:val="16"/>
              </w:rPr>
            </w:r>
          </w:p>
        </w:tc>
      </w:tr>
    </w:tbl>
    <w:p>
      <w:pPr>
        <w:pStyle w:val="938"/>
        <w:pBdr/>
        <w:tabs>
          <w:tab w:val="left" w:leader="none" w:pos="2361"/>
        </w:tabs>
        <w:spacing/>
        <w:ind/>
        <w:rPr>
          <w:rFonts w:ascii="Cantarell" w:hAnsi="Cantarell" w:cs="Cantarell"/>
          <w:color w:val="000000"/>
          <w:sz w:val="16"/>
          <w:szCs w:val="16"/>
        </w:rPr>
      </w:pPr>
      <w:r>
        <w:rPr>
          <w:rFonts w:ascii="Cantarell" w:hAnsi="Cantarell" w:eastAsia="Cantarell" w:cs="Cantarell"/>
          <w:color w:val="000000"/>
          <w:sz w:val="16"/>
          <w:szCs w:val="16"/>
        </w:rPr>
      </w:r>
      <w:r>
        <w:rPr>
          <w:rFonts w:ascii="Cantarell" w:hAnsi="Cantarell" w:cs="Cantarell"/>
          <w:color w:val="000000"/>
          <w:sz w:val="16"/>
          <w:szCs w:val="16"/>
        </w:rPr>
      </w:r>
      <w:r>
        <w:rPr>
          <w:rFonts w:ascii="Cantarell" w:hAnsi="Cantarell" w:cs="Cantarell"/>
          <w:color w:val="000000"/>
          <w:sz w:val="16"/>
          <w:szCs w:val="16"/>
        </w:rPr>
      </w:r>
    </w:p>
    <w:sectPr>
      <w:headerReference w:type="default" r:id="rId9"/>
      <w:footerReference w:type="default" r:id="rId10"/>
      <w:footnotePr/>
      <w:endnotePr/>
      <w:type w:val="nextPage"/>
      <w:pgSz w:h="16840" w:orient="portrait" w:w="11907"/>
      <w:pgMar w:top="0" w:right="720" w:bottom="720" w:left="720" w:header="720" w:footer="72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&amp;apos;Courier New&amp;apos;">
    <w:panose1 w:val="05040102010807070707"/>
  </w:font>
  <w:font w:name="Symbol">
    <w:panose1 w:val="05010000000000000000"/>
  </w:font>
  <w:font w:name="Courier New">
    <w:panose1 w:val="02070409020205020404"/>
  </w:font>
  <w:font w:name="Cantarell">
    <w:panose1 w:val="05040102010807070707"/>
  </w:font>
  <w:font w:name="Wingdings">
    <w:panose1 w:val="05010000000000000000"/>
  </w:font>
  <w:font w:name="Calibri">
    <w:panose1 w:val="020F0502020204030204"/>
  </w:font>
  <w:font w:name="MS Gothic">
    <w:panose1 w:val="020B06090303040B0204"/>
  </w:font>
  <w:font w:name="Bookman Old Style">
    <w:panose1 w:val="02060603050605020204"/>
  </w:font>
  <w:font w:name="Noto Sans">
    <w:panose1 w:val="020B0502040504020204"/>
  </w:font>
  <w:font w:name="DejaVu Sans">
    <w:panose1 w:val="020B0603030804020204"/>
  </w:font>
  <w:font w:name="Carlito">
    <w:panose1 w:val="020F0502020204030204"/>
  </w:font>
  <w:font w:name="Optimum">
    <w:panose1 w:val="05040102010807070707"/>
  </w:font>
  <w:font w:name="Tahoma">
    <w:panose1 w:val="020B050204050402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4"/>
      <w:pBdr/>
      <w:spacing/>
      <w:ind w:right="0" w:firstLine="0" w:left="0"/>
      <w:jc w:val="center"/>
      <w:rPr>
        <w:vanish/>
        <w:sz w:val="12"/>
        <w:szCs w:val="12"/>
      </w:rPr>
    </w:pPr>
    <w:r>
      <w:rPr>
        <w:vanish/>
        <w:sz w:val="12"/>
        <w:szCs w:val="12"/>
      </w:rPr>
    </w:r>
    <w:r>
      <w:rPr>
        <w:vanish/>
        <w:sz w:val="12"/>
        <w:szCs w:val="12"/>
      </w:rPr>
    </w:r>
    <w:r>
      <w:rPr>
        <w:vanish/>
        <w:sz w:val="12"/>
        <w:szCs w:val="12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6"/>
      <w:pBdr/>
      <w:spacing/>
      <w:ind/>
      <w:rPr>
        <w:sz w:val="18"/>
        <w:szCs w:val="18"/>
      </w:rPr>
    </w:pPr>
    <w:r>
      <w:rPr>
        <w:sz w:val="18"/>
        <w:szCs w:val="18"/>
      </w:rPr>
    </w:r>
    <w:r>
      <w:rPr>
        <w:sz w:val="18"/>
        <w:szCs w:val="18"/>
      </w:rPr>
    </w:r>
    <w:r>
      <w:rPr>
        <w:sz w:val="18"/>
        <w:szCs w:val="1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3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4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5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6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7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  <w:lvl w:ilvl="8">
      <w:isLgl w:val="false"/>
      <w:lvlJc w:val="left"/>
      <w:lvlText w:val=""/>
      <w:numFmt w:val="bullet"/>
      <w:pPr>
        <w:pBdr/>
        <w:spacing/>
        <w:ind w:firstLine="0" w:left="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27">
    <w:name w:val="Placeholder Text"/>
    <w:basedOn w:val="865"/>
    <w:uiPriority w:val="99"/>
    <w:semiHidden/>
    <w:pPr>
      <w:pBdr/>
      <w:spacing/>
      <w:ind/>
    </w:pPr>
    <w:rPr>
      <w:color w:val="666666"/>
    </w:rPr>
  </w:style>
  <w:style w:type="paragraph" w:styleId="728">
    <w:name w:val="toc 1"/>
    <w:basedOn w:val="864"/>
    <w:next w:val="864"/>
    <w:uiPriority w:val="39"/>
    <w:unhideWhenUsed/>
    <w:pPr>
      <w:pBdr/>
      <w:spacing w:after="100"/>
      <w:ind/>
    </w:pPr>
  </w:style>
  <w:style w:type="paragraph" w:styleId="729">
    <w:name w:val="toc 2"/>
    <w:basedOn w:val="864"/>
    <w:next w:val="864"/>
    <w:uiPriority w:val="39"/>
    <w:unhideWhenUsed/>
    <w:pPr>
      <w:pBdr/>
      <w:spacing w:after="100"/>
      <w:ind w:left="220"/>
    </w:pPr>
  </w:style>
  <w:style w:type="paragraph" w:styleId="730">
    <w:name w:val="toc 3"/>
    <w:basedOn w:val="864"/>
    <w:next w:val="864"/>
    <w:uiPriority w:val="39"/>
    <w:unhideWhenUsed/>
    <w:pPr>
      <w:pBdr/>
      <w:spacing w:after="100"/>
      <w:ind w:left="440"/>
    </w:pPr>
  </w:style>
  <w:style w:type="paragraph" w:styleId="731">
    <w:name w:val="toc 4"/>
    <w:basedOn w:val="864"/>
    <w:next w:val="864"/>
    <w:uiPriority w:val="39"/>
    <w:unhideWhenUsed/>
    <w:pPr>
      <w:pBdr/>
      <w:spacing w:after="100"/>
      <w:ind w:left="660"/>
    </w:pPr>
  </w:style>
  <w:style w:type="paragraph" w:styleId="732">
    <w:name w:val="toc 5"/>
    <w:basedOn w:val="864"/>
    <w:next w:val="864"/>
    <w:uiPriority w:val="39"/>
    <w:unhideWhenUsed/>
    <w:pPr>
      <w:pBdr/>
      <w:spacing w:after="100"/>
      <w:ind w:left="880"/>
    </w:pPr>
  </w:style>
  <w:style w:type="paragraph" w:styleId="733">
    <w:name w:val="toc 6"/>
    <w:basedOn w:val="864"/>
    <w:next w:val="864"/>
    <w:uiPriority w:val="39"/>
    <w:unhideWhenUsed/>
    <w:pPr>
      <w:pBdr/>
      <w:spacing w:after="100"/>
      <w:ind w:left="1100"/>
    </w:pPr>
  </w:style>
  <w:style w:type="paragraph" w:styleId="734">
    <w:name w:val="toc 7"/>
    <w:basedOn w:val="864"/>
    <w:next w:val="864"/>
    <w:uiPriority w:val="39"/>
    <w:unhideWhenUsed/>
    <w:pPr>
      <w:pBdr/>
      <w:spacing w:after="100"/>
      <w:ind w:left="1320"/>
    </w:pPr>
  </w:style>
  <w:style w:type="paragraph" w:styleId="735">
    <w:name w:val="toc 8"/>
    <w:basedOn w:val="864"/>
    <w:next w:val="864"/>
    <w:uiPriority w:val="39"/>
    <w:unhideWhenUsed/>
    <w:pPr>
      <w:pBdr/>
      <w:spacing w:after="100"/>
      <w:ind w:left="1540"/>
    </w:pPr>
  </w:style>
  <w:style w:type="paragraph" w:styleId="736">
    <w:name w:val="toc 9"/>
    <w:basedOn w:val="864"/>
    <w:next w:val="864"/>
    <w:uiPriority w:val="39"/>
    <w:unhideWhenUsed/>
    <w:pPr>
      <w:pBdr/>
      <w:spacing w:after="100"/>
      <w:ind w:left="1760"/>
    </w:pPr>
  </w:style>
  <w:style w:type="table" w:styleId="7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Table Grid Light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1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2"/>
    <w:basedOn w:val="7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Plain Table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1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2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3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4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5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 - Accent 6"/>
    <w:basedOn w:val="7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1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2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3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4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5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 6"/>
    <w:basedOn w:val="7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1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2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3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4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5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- Accent 6"/>
    <w:basedOn w:val="7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4" w:default="1">
    <w:name w:val="Normal"/>
    <w:qFormat/>
    <w:pPr>
      <w:pBdr/>
      <w:spacing/>
      <w:ind/>
    </w:pPr>
  </w:style>
  <w:style w:type="character" w:styleId="865" w:default="1">
    <w:name w:val="Default Paragraph Font"/>
    <w:uiPriority w:val="1"/>
    <w:semiHidden/>
    <w:unhideWhenUsed/>
    <w:pPr>
      <w:pBdr/>
      <w:spacing/>
      <w:ind/>
    </w:pPr>
  </w:style>
  <w:style w:type="numbering" w:styleId="866" w:default="1">
    <w:name w:val="No List"/>
    <w:uiPriority w:val="99"/>
    <w:semiHidden/>
    <w:unhideWhenUsed/>
    <w:pPr>
      <w:pBdr/>
      <w:spacing/>
      <w:ind/>
    </w:pPr>
  </w:style>
  <w:style w:type="character" w:styleId="867">
    <w:name w:val="Heading 1 Char"/>
    <w:basedOn w:val="865"/>
    <w:link w:val="9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5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5"/>
    <w:link w:val="9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5"/>
    <w:link w:val="90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5"/>
    <w:link w:val="9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5"/>
    <w:link w:val="91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5"/>
    <w:link w:val="91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5"/>
    <w:link w:val="91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5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Title Char"/>
    <w:basedOn w:val="865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Subtitle Char"/>
    <w:basedOn w:val="865"/>
    <w:link w:val="91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8">
    <w:name w:val="Quote"/>
    <w:basedOn w:val="864"/>
    <w:next w:val="864"/>
    <w:link w:val="87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9">
    <w:name w:val="Quote Char"/>
    <w:basedOn w:val="865"/>
    <w:link w:val="87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0">
    <w:name w:val="List Paragraph"/>
    <w:basedOn w:val="864"/>
    <w:uiPriority w:val="34"/>
    <w:qFormat/>
    <w:pPr>
      <w:pBdr/>
      <w:spacing/>
      <w:ind w:left="720"/>
      <w:contextualSpacing w:val="true"/>
    </w:pPr>
  </w:style>
  <w:style w:type="character" w:styleId="881">
    <w:name w:val="Intense Emphasis"/>
    <w:basedOn w:val="8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2">
    <w:name w:val="Intense Quote"/>
    <w:basedOn w:val="864"/>
    <w:next w:val="864"/>
    <w:link w:val="88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3">
    <w:name w:val="Intense Quote Char"/>
    <w:basedOn w:val="865"/>
    <w:link w:val="88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4">
    <w:name w:val="Intense Reference"/>
    <w:basedOn w:val="8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5">
    <w:name w:val="No Spacing"/>
    <w:basedOn w:val="864"/>
    <w:uiPriority w:val="1"/>
    <w:qFormat/>
    <w:pPr>
      <w:pBdr/>
      <w:spacing w:after="0" w:line="240" w:lineRule="auto"/>
      <w:ind/>
    </w:pPr>
  </w:style>
  <w:style w:type="character" w:styleId="886">
    <w:name w:val="Subtle Emphasis"/>
    <w:basedOn w:val="8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5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5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1">
    <w:name w:val="Header Char"/>
    <w:basedOn w:val="865"/>
    <w:link w:val="936"/>
    <w:uiPriority w:val="99"/>
    <w:pPr>
      <w:pBdr/>
      <w:spacing/>
      <w:ind/>
    </w:pPr>
  </w:style>
  <w:style w:type="paragraph" w:styleId="892">
    <w:name w:val="footnote text"/>
    <w:basedOn w:val="864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865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864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865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865"/>
    <w:uiPriority w:val="99"/>
    <w:semiHidden/>
    <w:unhideWhenUsed/>
    <w:pPr>
      <w:pBdr/>
      <w:spacing/>
      <w:ind/>
    </w:pPr>
    <w:rPr>
      <w:vertAlign w:val="superscript"/>
    </w:rPr>
  </w:style>
  <w:style w:type="character" w:styleId="898">
    <w:name w:val="FollowedHyperlink"/>
    <w:basedOn w:val="8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9">
    <w:name w:val="TOC Heading"/>
    <w:uiPriority w:val="39"/>
    <w:unhideWhenUsed/>
    <w:pPr>
      <w:pBdr/>
      <w:spacing/>
      <w:ind/>
    </w:pPr>
  </w:style>
  <w:style w:type="paragraph" w:styleId="900">
    <w:name w:val="table of figures"/>
    <w:basedOn w:val="864"/>
    <w:next w:val="864"/>
    <w:uiPriority w:val="99"/>
    <w:unhideWhenUsed/>
    <w:pPr>
      <w:pBdr/>
      <w:spacing w:after="0" w:afterAutospacing="0"/>
      <w:ind/>
    </w:pPr>
  </w:style>
  <w:style w:type="paragraph" w:styleId="901">
    <w:name w:val="DStyle_paragraph"/>
    <w:pPr>
      <w:keepLines w:val="false"/>
      <w:pageBreakBefore w:val="false"/>
      <w:widowControl w:val="tru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0" w:before="0" w:line="240" w:lineRule="auto"/>
      <w:ind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color w:val="auto"/>
      <w:spacing w:val="0"/>
      <w:position w:val="0"/>
      <w:sz w:val="20"/>
      <w:szCs w:val="20"/>
      <w:u w:val="none"/>
      <w:shd w:val="clear" w:color="auto" w:fill="auto"/>
      <w:lang w:val="de-DE" w:eastAsia="de-DE" w:bidi="ar-SA"/>
    </w:rPr>
  </w:style>
  <w:style w:type="paragraph" w:styleId="902" w:customStyle="1">
    <w:name w:val="Standard"/>
    <w:basedOn w:val="901"/>
    <w:pPr>
      <w:pBdr/>
      <w:spacing/>
      <w:ind/>
    </w:pPr>
    <w:rPr>
      <w:rFonts w:ascii="Tahoma" w:hAnsi="Tahoma" w:cs="Tahoma"/>
      <w:color w:val="000000"/>
      <w:sz w:val="24"/>
      <w:szCs w:val="24"/>
    </w:rPr>
  </w:style>
  <w:style w:type="paragraph" w:styleId="903" w:customStyle="1">
    <w:name w:val="Heading"/>
    <w:basedOn w:val="902"/>
    <w:next w:val="904"/>
    <w:pPr>
      <w:keepNext w:val="true"/>
      <w:pBdr/>
      <w:spacing w:after="120" w:before="240"/>
      <w:ind/>
    </w:pPr>
    <w:rPr>
      <w:rFonts w:ascii="Carlito" w:hAnsi="Carlito" w:eastAsia="Noto Sans" w:cs="DejaVu Sans"/>
      <w:sz w:val="28"/>
      <w:szCs w:val="28"/>
    </w:rPr>
  </w:style>
  <w:style w:type="paragraph" w:styleId="904" w:customStyle="1">
    <w:name w:val="Text body"/>
    <w:basedOn w:val="902"/>
    <w:qFormat/>
    <w:pPr>
      <w:pBdr/>
      <w:spacing w:after="140" w:before="0" w:line="276" w:lineRule="auto"/>
      <w:ind/>
    </w:pPr>
  </w:style>
  <w:style w:type="paragraph" w:styleId="905" w:customStyle="1">
    <w:name w:val="Heading 1"/>
    <w:basedOn w:val="902"/>
    <w:next w:val="902"/>
    <w:qFormat/>
    <w:pPr>
      <w:numPr>
        <w:ilvl w:val="0"/>
        <w:numId w:val="0"/>
      </w:numPr>
      <w:pBdr/>
      <w:spacing/>
      <w:ind/>
      <w:jc w:val="center"/>
      <w:outlineLvl w:val="1"/>
    </w:pPr>
    <w:rPr>
      <w:rFonts w:ascii="Bookman Old Style" w:hAnsi="Bookman Old Style" w:cs="Times New Roman"/>
      <w:b/>
      <w:bCs/>
      <w:i/>
      <w:iCs/>
      <w:sz w:val="36"/>
      <w:szCs w:val="36"/>
      <w:u w:val="single"/>
    </w:rPr>
  </w:style>
  <w:style w:type="paragraph" w:styleId="906" w:customStyle="1">
    <w:name w:val="Heading 2"/>
    <w:basedOn w:val="902"/>
    <w:next w:val="902"/>
    <w:qFormat/>
    <w:pPr>
      <w:keepNext w:val="true"/>
      <w:numPr>
        <w:ilvl w:val="0"/>
        <w:numId w:val="0"/>
      </w:numPr>
      <w:pBdr/>
      <w:spacing/>
      <w:ind/>
      <w:outlineLvl w:val="2"/>
    </w:pPr>
    <w:rPr>
      <w:sz w:val="28"/>
      <w:szCs w:val="28"/>
    </w:rPr>
  </w:style>
  <w:style w:type="paragraph" w:styleId="907" w:customStyle="1">
    <w:name w:val="Heading 3"/>
    <w:basedOn w:val="902"/>
    <w:next w:val="902"/>
    <w:qFormat/>
    <w:pPr>
      <w:keepNext w:val="true"/>
      <w:numPr>
        <w:ilvl w:val="0"/>
        <w:numId w:val="0"/>
      </w:numPr>
      <w:pBdr/>
      <w:spacing/>
      <w:ind/>
      <w:outlineLvl w:val="3"/>
    </w:pPr>
    <w:rPr>
      <w:rFonts w:ascii="Arial" w:hAnsi="Arial" w:cs="Arial"/>
      <w:b/>
      <w:bCs/>
    </w:rPr>
  </w:style>
  <w:style w:type="paragraph" w:styleId="908" w:customStyle="1">
    <w:name w:val="Heading 4"/>
    <w:basedOn w:val="902"/>
    <w:next w:val="902"/>
    <w:qFormat/>
    <w:pPr>
      <w:numPr>
        <w:ilvl w:val="0"/>
        <w:numId w:val="0"/>
      </w:numPr>
      <w:pBdr>
        <w:top w:val="single" w:color="000000" w:sz="6" w:space="1"/>
        <w:left w:val="single" w:color="000000" w:sz="6" w:space="1"/>
        <w:bottom w:val="single" w:color="000000" w:sz="6" w:space="1"/>
        <w:right w:val="single" w:color="000000" w:sz="6" w:space="1"/>
      </w:pBdr>
      <w:spacing/>
      <w:ind/>
      <w:jc w:val="center"/>
      <w:outlineLvl w:val="4"/>
    </w:pPr>
    <w:rPr>
      <w:rFonts w:ascii="Arial" w:hAnsi="Arial" w:cs="Arial"/>
      <w:sz w:val="32"/>
      <w:szCs w:val="32"/>
    </w:rPr>
  </w:style>
  <w:style w:type="paragraph" w:styleId="909" w:customStyle="1">
    <w:name w:val="Heading 5"/>
    <w:basedOn w:val="902"/>
    <w:next w:val="902"/>
    <w:qFormat/>
    <w:pPr>
      <w:numPr>
        <w:ilvl w:val="0"/>
        <w:numId w:val="0"/>
      </w:numPr>
      <w:pBdr/>
      <w:spacing/>
      <w:ind/>
      <w:jc w:val="center"/>
      <w:outlineLvl w:val="5"/>
    </w:pPr>
    <w:rPr>
      <w:rFonts w:ascii="Arial" w:hAnsi="Arial" w:cs="Arial"/>
      <w:b/>
      <w:bCs/>
      <w:sz w:val="20"/>
      <w:szCs w:val="20"/>
      <w:u w:val="single"/>
    </w:rPr>
  </w:style>
  <w:style w:type="paragraph" w:styleId="910" w:customStyle="1">
    <w:name w:val="Heading 6"/>
    <w:basedOn w:val="902"/>
    <w:next w:val="902"/>
    <w:qFormat/>
    <w:pPr>
      <w:keepNext w:val="true"/>
      <w:keepLines w:val="true"/>
      <w:numPr>
        <w:ilvl w:val="0"/>
        <w:numId w:val="0"/>
      </w:numPr>
      <w:pBdr/>
      <w:spacing w:after="200" w:before="320"/>
      <w:ind/>
      <w:outlineLvl w:val="6"/>
    </w:pPr>
    <w:rPr>
      <w:rFonts w:ascii="Arial" w:hAnsi="Arial" w:eastAsia="Arial" w:cs="Arial"/>
      <w:b/>
      <w:bCs/>
      <w:sz w:val="22"/>
      <w:szCs w:val="22"/>
    </w:rPr>
  </w:style>
  <w:style w:type="paragraph" w:styleId="911" w:customStyle="1">
    <w:name w:val="Heading 7"/>
    <w:basedOn w:val="902"/>
    <w:next w:val="902"/>
    <w:qFormat/>
    <w:pPr>
      <w:keepNext w:val="true"/>
      <w:keepLines w:val="true"/>
      <w:numPr>
        <w:ilvl w:val="0"/>
        <w:numId w:val="0"/>
      </w:numPr>
      <w:pBdr/>
      <w:spacing w:after="200" w:before="320"/>
      <w:ind/>
      <w:outlineLvl w:val="7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12" w:customStyle="1">
    <w:name w:val="Heading 8"/>
    <w:basedOn w:val="902"/>
    <w:next w:val="902"/>
    <w:qFormat/>
    <w:pPr>
      <w:keepNext w:val="true"/>
      <w:keepLines w:val="true"/>
      <w:numPr>
        <w:ilvl w:val="0"/>
        <w:numId w:val="0"/>
      </w:numPr>
      <w:pBdr/>
      <w:spacing w:after="200" w:before="320"/>
      <w:ind/>
      <w:outlineLvl w:val="8"/>
    </w:pPr>
    <w:rPr>
      <w:rFonts w:ascii="Arial" w:hAnsi="Arial" w:eastAsia="Arial" w:cs="Arial"/>
      <w:i/>
      <w:iCs/>
      <w:sz w:val="22"/>
      <w:szCs w:val="22"/>
    </w:rPr>
  </w:style>
  <w:style w:type="paragraph" w:styleId="913" w:customStyle="1">
    <w:name w:val="Heading 9"/>
    <w:basedOn w:val="902"/>
    <w:next w:val="902"/>
    <w:qFormat/>
    <w:pPr>
      <w:keepNext w:val="true"/>
      <w:keepLines w:val="true"/>
      <w:numPr>
        <w:ilvl w:val="0"/>
        <w:numId w:val="0"/>
      </w:numPr>
      <w:pBdr/>
      <w:spacing w:after="200" w:before="320"/>
      <w:ind/>
      <w:outlineLvl w:val="9"/>
    </w:pPr>
    <w:rPr>
      <w:rFonts w:ascii="Arial" w:hAnsi="Arial" w:eastAsia="Arial" w:cs="Arial"/>
      <w:i/>
      <w:iCs/>
      <w:sz w:val="21"/>
      <w:szCs w:val="21"/>
    </w:rPr>
  </w:style>
  <w:style w:type="paragraph" w:styleId="914" w:customStyle="1">
    <w:name w:val="Listenabsatz"/>
    <w:basedOn w:val="902"/>
    <w:pPr>
      <w:pBdr/>
      <w:spacing w:after="0" w:before="0"/>
      <w:ind w:right="0" w:firstLine="0" w:left="720"/>
    </w:pPr>
  </w:style>
  <w:style w:type="paragraph" w:styleId="915" w:customStyle="1">
    <w:name w:val="Kein Leerraum"/>
    <w:basedOn w:val="901"/>
    <w:qFormat/>
    <w:pPr>
      <w:pBdr/>
      <w:spacing/>
      <w:ind/>
    </w:pPr>
  </w:style>
  <w:style w:type="paragraph" w:styleId="916" w:customStyle="1">
    <w:name w:val="Title"/>
    <w:basedOn w:val="902"/>
    <w:next w:val="902"/>
    <w:pPr>
      <w:pBdr/>
      <w:spacing w:after="200" w:before="300"/>
      <w:ind/>
    </w:pPr>
    <w:rPr>
      <w:sz w:val="48"/>
      <w:szCs w:val="48"/>
    </w:rPr>
  </w:style>
  <w:style w:type="paragraph" w:styleId="917" w:customStyle="1">
    <w:name w:val="Subtitle"/>
    <w:basedOn w:val="902"/>
    <w:next w:val="902"/>
    <w:pPr>
      <w:pBdr/>
      <w:spacing w:after="200" w:before="200"/>
      <w:ind/>
    </w:pPr>
  </w:style>
  <w:style w:type="paragraph" w:styleId="918" w:customStyle="1">
    <w:name w:val="Zitat"/>
    <w:basedOn w:val="902"/>
    <w:next w:val="902"/>
    <w:pPr>
      <w:pBdr/>
      <w:spacing/>
      <w:ind w:right="720" w:firstLine="0" w:left="720"/>
    </w:pPr>
    <w:rPr>
      <w:i/>
    </w:rPr>
  </w:style>
  <w:style w:type="paragraph" w:styleId="919" w:customStyle="1">
    <w:name w:val="Intensives Zitat"/>
    <w:basedOn w:val="902"/>
    <w:next w:val="902"/>
    <w:qFormat/>
    <w:pPr>
      <w:pBdr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</w:pBdr>
      <w:shd w:val="clear" w:color="auto" w:fill="f2f2f2"/>
      <w:spacing/>
      <w:ind w:right="720" w:firstLine="0" w:left="720"/>
    </w:pPr>
    <w:rPr>
      <w:i/>
    </w:rPr>
  </w:style>
  <w:style w:type="paragraph" w:styleId="920" w:customStyle="1">
    <w:name w:val="Caption"/>
    <w:basedOn w:val="902"/>
    <w:next w:val="902"/>
    <w:pPr>
      <w:pBdr/>
      <w:spacing w:line="276" w:lineRule="auto"/>
      <w:ind/>
    </w:pPr>
    <w:rPr>
      <w:b/>
      <w:bCs/>
      <w:color w:val="4472c4"/>
      <w:sz w:val="18"/>
      <w:szCs w:val="18"/>
    </w:rPr>
  </w:style>
  <w:style w:type="paragraph" w:styleId="921" w:customStyle="1">
    <w:name w:val="Fußnotentext"/>
    <w:basedOn w:val="902"/>
    <w:pPr>
      <w:pBdr/>
      <w:spacing w:after="40" w:before="0"/>
      <w:ind/>
    </w:pPr>
    <w:rPr>
      <w:sz w:val="18"/>
    </w:rPr>
  </w:style>
  <w:style w:type="paragraph" w:styleId="922" w:customStyle="1">
    <w:name w:val="Endnotentext"/>
    <w:basedOn w:val="902"/>
    <w:pPr>
      <w:pBdr/>
      <w:spacing/>
      <w:ind/>
    </w:pPr>
    <w:rPr>
      <w:sz w:val="20"/>
    </w:rPr>
  </w:style>
  <w:style w:type="paragraph" w:styleId="923" w:customStyle="1">
    <w:name w:val="Verzeichnis 1"/>
    <w:basedOn w:val="902"/>
    <w:next w:val="902"/>
    <w:qFormat/>
    <w:pPr>
      <w:pBdr/>
      <w:spacing w:after="57" w:before="0"/>
      <w:ind/>
    </w:pPr>
  </w:style>
  <w:style w:type="paragraph" w:styleId="924" w:customStyle="1">
    <w:name w:val="Verzeichnis 2"/>
    <w:basedOn w:val="902"/>
    <w:next w:val="902"/>
    <w:qFormat/>
    <w:pPr>
      <w:pBdr/>
      <w:spacing w:after="57" w:before="0"/>
      <w:ind w:right="0" w:firstLine="0" w:left="283"/>
    </w:pPr>
  </w:style>
  <w:style w:type="paragraph" w:styleId="925" w:customStyle="1">
    <w:name w:val="Verzeichnis 3"/>
    <w:basedOn w:val="902"/>
    <w:next w:val="902"/>
    <w:qFormat/>
    <w:pPr>
      <w:pBdr/>
      <w:spacing w:after="57" w:before="0"/>
      <w:ind w:right="0" w:firstLine="0" w:left="567"/>
    </w:pPr>
  </w:style>
  <w:style w:type="paragraph" w:styleId="926" w:customStyle="1">
    <w:name w:val="Verzeichnis 4"/>
    <w:basedOn w:val="902"/>
    <w:next w:val="902"/>
    <w:qFormat/>
    <w:pPr>
      <w:pBdr/>
      <w:spacing w:after="57" w:before="0"/>
      <w:ind w:right="0" w:firstLine="0" w:left="850"/>
    </w:pPr>
  </w:style>
  <w:style w:type="paragraph" w:styleId="927" w:customStyle="1">
    <w:name w:val="Verzeichnis 5"/>
    <w:basedOn w:val="902"/>
    <w:next w:val="902"/>
    <w:qFormat/>
    <w:pPr>
      <w:pBdr/>
      <w:spacing w:after="57" w:before="0"/>
      <w:ind w:right="0" w:firstLine="0" w:left="1134"/>
    </w:pPr>
  </w:style>
  <w:style w:type="paragraph" w:styleId="928" w:customStyle="1">
    <w:name w:val="Verzeichnis 6"/>
    <w:basedOn w:val="902"/>
    <w:next w:val="902"/>
    <w:qFormat/>
    <w:pPr>
      <w:pBdr/>
      <w:spacing w:after="57" w:before="0"/>
      <w:ind w:right="0" w:firstLine="0" w:left="1417"/>
    </w:pPr>
  </w:style>
  <w:style w:type="paragraph" w:styleId="929" w:customStyle="1">
    <w:name w:val="Verzeichnis 7"/>
    <w:basedOn w:val="902"/>
    <w:next w:val="902"/>
    <w:qFormat/>
    <w:pPr>
      <w:pBdr/>
      <w:spacing w:after="57" w:before="0"/>
      <w:ind w:right="0" w:firstLine="0" w:left="1701"/>
    </w:pPr>
  </w:style>
  <w:style w:type="paragraph" w:styleId="930" w:customStyle="1">
    <w:name w:val="Verzeichnis 8"/>
    <w:basedOn w:val="902"/>
    <w:next w:val="902"/>
    <w:qFormat/>
    <w:pPr>
      <w:pBdr/>
      <w:spacing w:after="57" w:before="0"/>
      <w:ind w:right="0" w:firstLine="0" w:left="1984"/>
    </w:pPr>
  </w:style>
  <w:style w:type="paragraph" w:styleId="931" w:customStyle="1">
    <w:name w:val="Verzeichnis 9"/>
    <w:basedOn w:val="902"/>
    <w:next w:val="902"/>
    <w:qFormat/>
    <w:pPr>
      <w:pBdr/>
      <w:spacing w:after="57" w:before="0"/>
      <w:ind w:right="0" w:firstLine="0" w:left="2268"/>
    </w:pPr>
  </w:style>
  <w:style w:type="paragraph" w:styleId="932" w:customStyle="1">
    <w:name w:val="Inhaltsverzeichnisüberschrift"/>
    <w:basedOn w:val="901"/>
    <w:pPr>
      <w:pBdr/>
      <w:spacing/>
      <w:ind/>
    </w:pPr>
  </w:style>
  <w:style w:type="paragraph" w:styleId="933" w:customStyle="1">
    <w:name w:val="Abbildungsverzeichnis"/>
    <w:basedOn w:val="902"/>
    <w:next w:val="902"/>
    <w:pPr>
      <w:pBdr/>
      <w:spacing/>
      <w:ind/>
    </w:pPr>
  </w:style>
  <w:style w:type="paragraph" w:styleId="934" w:customStyle="1">
    <w:name w:val="Textkörper-Zeileneinzug"/>
    <w:basedOn w:val="902"/>
    <w:pPr>
      <w:pBdr/>
      <w:spacing/>
      <w:ind w:right="0" w:firstLine="0" w:left="1416"/>
    </w:pPr>
    <w:rPr>
      <w:b/>
      <w:bCs/>
    </w:rPr>
  </w:style>
  <w:style w:type="paragraph" w:styleId="935" w:customStyle="1">
    <w:name w:val="Header and Footer"/>
    <w:basedOn w:val="902"/>
    <w:qFormat/>
    <w:pPr>
      <w:pBdr/>
      <w:tabs>
        <w:tab w:val="center" w:leader="none" w:pos="4818"/>
        <w:tab w:val="right" w:leader="none" w:pos="9637"/>
      </w:tabs>
      <w:spacing/>
      <w:ind/>
    </w:pPr>
  </w:style>
  <w:style w:type="paragraph" w:styleId="936" w:customStyle="1">
    <w:name w:val="Header"/>
    <w:basedOn w:val="902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37" w:customStyle="1">
    <w:name w:val="Footer"/>
    <w:basedOn w:val="902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38" w:customStyle="1">
    <w:name w:val="Textkörper"/>
    <w:basedOn w:val="902"/>
    <w:pPr>
      <w:pBdr/>
      <w:spacing/>
      <w:ind w:right="-935" w:firstLine="0" w:left="0"/>
    </w:pPr>
    <w:rPr>
      <w:rFonts w:ascii="Arial" w:hAnsi="Arial" w:cs="Arial"/>
      <w:color w:val="auto"/>
      <w:sz w:val="28"/>
      <w:szCs w:val="28"/>
    </w:rPr>
  </w:style>
  <w:style w:type="paragraph" w:styleId="939" w:customStyle="1">
    <w:name w:val="Textkörper-Einzug 2"/>
    <w:basedOn w:val="902"/>
    <w:qFormat/>
    <w:pPr>
      <w:pBdr/>
      <w:spacing/>
      <w:ind w:right="0" w:hanging="283" w:left="284"/>
    </w:pPr>
    <w:rPr>
      <w:rFonts w:ascii="Arial" w:hAnsi="Arial" w:cs="Arial"/>
    </w:rPr>
  </w:style>
  <w:style w:type="paragraph" w:styleId="940" w:customStyle="1">
    <w:name w:val="Textkörper-Einzug 3"/>
    <w:basedOn w:val="902"/>
    <w:qFormat/>
    <w:pPr>
      <w:pBdr/>
      <w:spacing/>
      <w:ind w:right="0" w:hanging="283" w:left="284"/>
      <w:jc w:val="both"/>
    </w:pPr>
    <w:rPr>
      <w:rFonts w:ascii="Arial" w:hAnsi="Arial" w:cs="Arial"/>
    </w:rPr>
  </w:style>
  <w:style w:type="paragraph" w:styleId="941" w:customStyle="1">
    <w:name w:val="Standard (Web)"/>
    <w:basedOn w:val="902"/>
    <w:qFormat/>
    <w:pPr>
      <w:pBdr/>
      <w:spacing w:after="100" w:before="100"/>
      <w:ind/>
    </w:pPr>
    <w:rPr>
      <w:rFonts w:ascii="Times New Roman" w:hAnsi="Times New Roman" w:cs="Times New Roman"/>
      <w:color w:val="auto"/>
    </w:rPr>
  </w:style>
  <w:style w:type="paragraph" w:styleId="942" w:customStyle="1">
    <w:name w:val="Arial"/>
    <w:basedOn w:val="908"/>
    <w:pPr>
      <w:numPr>
        <w:ilvl w:val="0"/>
        <w:numId w:val="0"/>
      </w:numPr>
      <w:pBdr/>
      <w:spacing/>
      <w:ind/>
      <w:outlineLvl w:val="4"/>
    </w:pPr>
    <w:rPr>
      <w:sz w:val="22"/>
    </w:rPr>
  </w:style>
  <w:style w:type="paragraph" w:styleId="943" w:customStyle="1">
    <w:name w:val="Default"/>
    <w:basedOn w:val="901"/>
    <w:pPr>
      <w:pBdr/>
      <w:spacing/>
      <w:ind/>
    </w:pPr>
    <w:rPr>
      <w:rFonts w:ascii="Optimum" w:hAnsi="Optimum" w:cs="Optimum"/>
      <w:color w:val="000000"/>
      <w:sz w:val="24"/>
      <w:szCs w:val="24"/>
    </w:rPr>
  </w:style>
  <w:style w:type="paragraph" w:styleId="944" w:customStyle="1">
    <w:name w:val="msolistparagraph"/>
    <w:basedOn w:val="902"/>
    <w:pPr>
      <w:pBdr/>
      <w:spacing w:after="200" w:before="0" w:line="276" w:lineRule="auto"/>
      <w:ind w:right="0" w:firstLine="0" w:left="720"/>
    </w:pPr>
    <w:rPr>
      <w:rFonts w:ascii="Calibri" w:hAnsi="Calibri" w:eastAsia="Calibri" w:cs="Times New Roman"/>
      <w:color w:val="auto"/>
      <w:sz w:val="22"/>
      <w:szCs w:val="22"/>
    </w:rPr>
  </w:style>
  <w:style w:type="paragraph" w:styleId="945" w:customStyle="1">
    <w:name w:val="Sprechblasentext"/>
    <w:basedOn w:val="902"/>
    <w:pPr>
      <w:pBdr/>
      <w:spacing/>
      <w:ind/>
    </w:pPr>
    <w:rPr>
      <w:sz w:val="16"/>
      <w:szCs w:val="16"/>
    </w:rPr>
  </w:style>
  <w:style w:type="paragraph" w:styleId="946" w:customStyle="1">
    <w:name w:val="Table Contents"/>
    <w:basedOn w:val="902"/>
    <w:qFormat/>
    <w:pPr>
      <w:widowControl w:val="false"/>
      <w:pBdr/>
      <w:spacing/>
      <w:ind/>
    </w:pPr>
  </w:style>
  <w:style w:type="character" w:styleId="947" w:customStyle="1">
    <w:name w:val="Absatz-Standardschriftart"/>
    <w:basedOn w:val="901"/>
    <w:pPr>
      <w:pBdr/>
      <w:spacing/>
      <w:ind/>
    </w:pPr>
  </w:style>
  <w:style w:type="character" w:styleId="948" w:customStyle="1">
    <w:name w:val="Überschrift 1 Zchn"/>
    <w:basedOn w:val="901"/>
    <w:qFormat/>
    <w:pPr>
      <w:pBdr/>
      <w:spacing/>
      <w:ind/>
    </w:pPr>
    <w:rPr>
      <w:rFonts w:ascii="Arial" w:hAnsi="Arial" w:eastAsia="Arial" w:cs="Arial"/>
      <w:sz w:val="40"/>
      <w:szCs w:val="40"/>
    </w:rPr>
  </w:style>
  <w:style w:type="character" w:styleId="949" w:customStyle="1">
    <w:name w:val="Überschrift 2 Zchn"/>
    <w:basedOn w:val="901"/>
    <w:qFormat/>
    <w:pPr>
      <w:pBdr/>
      <w:spacing/>
      <w:ind/>
    </w:pPr>
    <w:rPr>
      <w:rFonts w:ascii="Arial" w:hAnsi="Arial" w:eastAsia="Arial" w:cs="Arial"/>
      <w:sz w:val="34"/>
    </w:rPr>
  </w:style>
  <w:style w:type="character" w:styleId="950" w:customStyle="1">
    <w:name w:val="Überschrift 3 Zchn"/>
    <w:basedOn w:val="901"/>
    <w:qFormat/>
    <w:pPr>
      <w:pBdr/>
      <w:spacing/>
      <w:ind/>
    </w:pPr>
    <w:rPr>
      <w:rFonts w:ascii="Arial" w:hAnsi="Arial" w:eastAsia="Arial" w:cs="Arial"/>
      <w:sz w:val="30"/>
      <w:szCs w:val="30"/>
    </w:rPr>
  </w:style>
  <w:style w:type="character" w:styleId="951" w:customStyle="1">
    <w:name w:val="Überschrift 4 Zchn"/>
    <w:basedOn w:val="901"/>
    <w:qFormat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character" w:styleId="952" w:customStyle="1">
    <w:name w:val="Überschrift 5 Zchn"/>
    <w:basedOn w:val="901"/>
    <w:qFormat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character" w:styleId="953" w:customStyle="1">
    <w:name w:val="Überschrift 6 Zchn"/>
    <w:basedOn w:val="901"/>
    <w:qFormat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character" w:styleId="954" w:customStyle="1">
    <w:name w:val="Überschrift 7 Zchn"/>
    <w:basedOn w:val="901"/>
    <w:qFormat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955" w:customStyle="1">
    <w:name w:val="Überschrift 8 Zchn"/>
    <w:basedOn w:val="901"/>
    <w:qFormat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character" w:styleId="956" w:customStyle="1">
    <w:name w:val="Überschrift 9 Zchn"/>
    <w:basedOn w:val="901"/>
    <w:qFormat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character" w:styleId="957" w:customStyle="1">
    <w:name w:val="Titel Zchn"/>
    <w:basedOn w:val="901"/>
    <w:qFormat/>
    <w:pPr>
      <w:pBdr/>
      <w:spacing/>
      <w:ind/>
    </w:pPr>
    <w:rPr>
      <w:sz w:val="48"/>
      <w:szCs w:val="48"/>
    </w:rPr>
  </w:style>
  <w:style w:type="character" w:styleId="958" w:customStyle="1">
    <w:name w:val="Untertitel Zchn"/>
    <w:basedOn w:val="901"/>
    <w:qFormat/>
    <w:pPr>
      <w:pBdr/>
      <w:spacing/>
      <w:ind/>
    </w:pPr>
    <w:rPr>
      <w:sz w:val="24"/>
      <w:szCs w:val="24"/>
    </w:rPr>
  </w:style>
  <w:style w:type="character" w:styleId="959" w:customStyle="1">
    <w:name w:val="Zitat Zchn"/>
    <w:basedOn w:val="901"/>
    <w:qFormat/>
    <w:pPr>
      <w:pBdr/>
      <w:spacing/>
      <w:ind/>
    </w:pPr>
    <w:rPr>
      <w:i/>
    </w:rPr>
  </w:style>
  <w:style w:type="character" w:styleId="960" w:customStyle="1">
    <w:name w:val="Intensives Zitat Zchn"/>
    <w:basedOn w:val="901"/>
    <w:qFormat/>
    <w:pPr>
      <w:pBdr/>
      <w:spacing/>
      <w:ind/>
    </w:pPr>
    <w:rPr>
      <w:i/>
    </w:rPr>
  </w:style>
  <w:style w:type="character" w:styleId="961" w:customStyle="1">
    <w:name w:val="Kopfzeile Zchn"/>
    <w:basedOn w:val="947"/>
    <w:qFormat/>
    <w:pPr>
      <w:pBdr/>
      <w:spacing/>
      <w:ind/>
    </w:pPr>
  </w:style>
  <w:style w:type="character" w:styleId="962" w:customStyle="1">
    <w:name w:val="Footer Char"/>
    <w:basedOn w:val="947"/>
    <w:qFormat/>
    <w:pPr>
      <w:pBdr/>
      <w:spacing/>
      <w:ind/>
    </w:pPr>
  </w:style>
  <w:style w:type="character" w:styleId="963" w:customStyle="1">
    <w:name w:val="Fußzeile Zchn"/>
    <w:basedOn w:val="901"/>
    <w:qFormat/>
    <w:pPr>
      <w:pBdr/>
      <w:spacing/>
      <w:ind/>
    </w:pPr>
  </w:style>
  <w:style w:type="character" w:styleId="964" w:customStyle="1">
    <w:name w:val="Fußnotentext Zchn"/>
    <w:basedOn w:val="901"/>
    <w:qFormat/>
    <w:pPr>
      <w:pBdr/>
      <w:spacing/>
      <w:ind/>
    </w:pPr>
    <w:rPr>
      <w:sz w:val="18"/>
    </w:rPr>
  </w:style>
  <w:style w:type="character" w:styleId="965" w:customStyle="1">
    <w:name w:val="Footnote Symbol"/>
    <w:basedOn w:val="901"/>
    <w:qFormat/>
    <w:pPr>
      <w:pBdr/>
      <w:spacing/>
      <w:ind/>
    </w:pPr>
    <w:rPr>
      <w:vertAlign w:val="superscript"/>
    </w:rPr>
  </w:style>
  <w:style w:type="character" w:styleId="966" w:customStyle="1">
    <w:name w:val="Endnotentext Zchn"/>
    <w:basedOn w:val="901"/>
    <w:qFormat/>
    <w:pPr>
      <w:pBdr/>
      <w:spacing/>
      <w:ind/>
    </w:pPr>
    <w:rPr>
      <w:sz w:val="20"/>
    </w:rPr>
  </w:style>
  <w:style w:type="character" w:styleId="967" w:customStyle="1">
    <w:name w:val="Endnote Symbol"/>
    <w:basedOn w:val="901"/>
    <w:qFormat/>
    <w:pPr>
      <w:pBdr/>
      <w:spacing/>
      <w:ind/>
    </w:pPr>
    <w:rPr>
      <w:vertAlign w:val="superscript"/>
    </w:rPr>
  </w:style>
  <w:style w:type="character" w:styleId="968" w:customStyle="1">
    <w:name w:val="mw-headline"/>
    <w:basedOn w:val="947"/>
    <w:pPr>
      <w:pBdr/>
      <w:spacing/>
      <w:ind/>
    </w:pPr>
  </w:style>
  <w:style w:type="character" w:styleId="969" w:customStyle="1">
    <w:name w:val="editsection"/>
    <w:basedOn w:val="947"/>
    <w:pPr>
      <w:pBdr/>
      <w:spacing/>
      <w:ind/>
    </w:pPr>
  </w:style>
  <w:style w:type="character" w:styleId="970" w:customStyle="1">
    <w:name w:val="Hyperlink"/>
    <w:basedOn w:val="901"/>
    <w:pPr>
      <w:pBdr/>
      <w:spacing/>
      <w:ind/>
    </w:pPr>
    <w:rPr>
      <w:color w:val="0000ff"/>
      <w:u w:val="single"/>
    </w:rPr>
  </w:style>
  <w:style w:type="character" w:styleId="971" w:customStyle="1">
    <w:name w:val="Fett"/>
    <w:basedOn w:val="901"/>
    <w:pPr>
      <w:pBdr/>
      <w:spacing/>
      <w:ind/>
    </w:pPr>
    <w:rPr>
      <w:b/>
      <w:bCs/>
    </w:rPr>
  </w:style>
  <w:style w:type="character" w:styleId="972" w:customStyle="1">
    <w:name w:val="WW_CharLFO1LVL1"/>
    <w:basedOn w:val="901"/>
    <w:qFormat/>
    <w:pPr>
      <w:pBdr/>
      <w:spacing/>
      <w:ind/>
    </w:pPr>
    <w:rPr>
      <w:rFonts w:ascii="Wingdings" w:hAnsi="Wingdings" w:eastAsia="Wingdings" w:cs="Times New Roman"/>
    </w:rPr>
  </w:style>
  <w:style w:type="character" w:styleId="973" w:customStyle="1">
    <w:name w:val="WW_CharLFO1LVL2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974" w:customStyle="1">
    <w:name w:val="WW_CharLFO1LVL3"/>
    <w:basedOn w:val="901"/>
    <w:qFormat/>
    <w:pPr>
      <w:pBdr/>
      <w:spacing/>
      <w:ind/>
    </w:pPr>
    <w:rPr>
      <w:rFonts w:ascii="Wingdings" w:hAnsi="Wingdings" w:eastAsia="Wingdings" w:cs="Times New Roman"/>
    </w:rPr>
  </w:style>
  <w:style w:type="character" w:styleId="975" w:customStyle="1">
    <w:name w:val="WW_CharLFO1LVL4"/>
    <w:basedOn w:val="901"/>
    <w:qFormat/>
    <w:pPr>
      <w:pBdr/>
      <w:spacing/>
      <w:ind/>
    </w:pPr>
    <w:rPr>
      <w:rFonts w:ascii="Wingdings" w:hAnsi="Wingdings" w:eastAsia="Wingdings" w:cs="Times New Roman"/>
    </w:rPr>
  </w:style>
  <w:style w:type="character" w:styleId="976" w:customStyle="1">
    <w:name w:val="WW_CharLFO1LVL5"/>
    <w:basedOn w:val="901"/>
    <w:qFormat/>
    <w:pPr>
      <w:pBdr/>
      <w:spacing/>
      <w:ind/>
    </w:pPr>
    <w:rPr>
      <w:rFonts w:ascii="Wingdings" w:hAnsi="Wingdings" w:eastAsia="Wingdings" w:cs="Times New Roman"/>
    </w:rPr>
  </w:style>
  <w:style w:type="character" w:styleId="977" w:customStyle="1">
    <w:name w:val="WW_CharLFO1LVL6"/>
    <w:basedOn w:val="901"/>
    <w:qFormat/>
    <w:pPr>
      <w:pBdr/>
      <w:spacing/>
      <w:ind/>
    </w:pPr>
    <w:rPr>
      <w:rFonts w:ascii="Wingdings" w:hAnsi="Wingdings" w:eastAsia="Wingdings" w:cs="Times New Roman"/>
    </w:rPr>
  </w:style>
  <w:style w:type="character" w:styleId="978" w:customStyle="1">
    <w:name w:val="WW_CharLFO1LVL7"/>
    <w:basedOn w:val="901"/>
    <w:qFormat/>
    <w:pPr>
      <w:pBdr/>
      <w:spacing/>
      <w:ind/>
    </w:pPr>
    <w:rPr>
      <w:rFonts w:ascii="Symbol" w:hAnsi="Symbol" w:eastAsia="Symbol" w:cs="Times New Roman"/>
    </w:rPr>
  </w:style>
  <w:style w:type="character" w:styleId="979" w:customStyle="1">
    <w:name w:val="WW_CharLFO1LVL8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980" w:customStyle="1">
    <w:name w:val="WW_CharLFO1LVL9"/>
    <w:basedOn w:val="901"/>
    <w:qFormat/>
    <w:pPr>
      <w:pBdr/>
      <w:spacing/>
      <w:ind/>
    </w:pPr>
    <w:rPr>
      <w:rFonts w:ascii="Wingdings" w:hAnsi="Wingdings" w:eastAsia="Wingdings" w:cs="Times New Roman"/>
    </w:rPr>
  </w:style>
  <w:style w:type="character" w:styleId="981" w:customStyle="1">
    <w:name w:val="WW_CharLFO2LVL1"/>
    <w:basedOn w:val="901"/>
    <w:qFormat/>
    <w:pPr>
      <w:pBdr/>
      <w:spacing/>
      <w:ind/>
    </w:pPr>
    <w:rPr>
      <w:rFonts w:ascii="Arial" w:hAnsi="Arial" w:eastAsia="Times New Roman" w:cs="Arial"/>
    </w:rPr>
  </w:style>
  <w:style w:type="character" w:styleId="982" w:customStyle="1">
    <w:name w:val="WW_CharLFO2LVL2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983" w:customStyle="1">
    <w:name w:val="WW_CharLFO2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984" w:customStyle="1">
    <w:name w:val="WW_CharLFO2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985" w:customStyle="1">
    <w:name w:val="WW_CharLFO2LVL5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986" w:customStyle="1">
    <w:name w:val="WW_CharLFO2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987" w:customStyle="1">
    <w:name w:val="WW_CharLFO2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988" w:customStyle="1">
    <w:name w:val="WW_CharLFO2LVL8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989" w:customStyle="1">
    <w:name w:val="WW_CharLFO2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990" w:customStyle="1">
    <w:name w:val="WW_CharLFO3LVL1"/>
    <w:basedOn w:val="901"/>
    <w:qFormat/>
    <w:pPr>
      <w:pBdr/>
      <w:spacing/>
      <w:ind/>
    </w:pPr>
    <w:rPr>
      <w:rFonts w:ascii="Arial" w:hAnsi="Arial" w:eastAsia="Times New Roman" w:cs="Arial"/>
    </w:rPr>
  </w:style>
  <w:style w:type="character" w:styleId="991" w:customStyle="1">
    <w:name w:val="WW_CharLFO3LVL2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992" w:customStyle="1">
    <w:name w:val="WW_CharLFO3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993" w:customStyle="1">
    <w:name w:val="WW_CharLFO3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994" w:customStyle="1">
    <w:name w:val="WW_CharLFO3LVL5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995" w:customStyle="1">
    <w:name w:val="WW_CharLFO3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996" w:customStyle="1">
    <w:name w:val="WW_CharLFO3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997" w:customStyle="1">
    <w:name w:val="WW_CharLFO3LVL8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998" w:customStyle="1">
    <w:name w:val="WW_CharLFO3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999" w:customStyle="1">
    <w:name w:val="WW_CharLFO4LVL1"/>
    <w:basedOn w:val="901"/>
    <w:qFormat/>
    <w:pPr>
      <w:pBdr/>
      <w:spacing/>
      <w:ind/>
    </w:pPr>
    <w:rPr>
      <w:rFonts w:ascii="Arial" w:hAnsi="Arial" w:eastAsia="Times New Roman" w:cs="Arial"/>
    </w:rPr>
  </w:style>
  <w:style w:type="character" w:styleId="1000" w:customStyle="1">
    <w:name w:val="WW_CharLFO4LVL2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001" w:customStyle="1">
    <w:name w:val="WW_CharLFO4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02" w:customStyle="1">
    <w:name w:val="WW_CharLFO4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03" w:customStyle="1">
    <w:name w:val="WW_CharLFO4LVL5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004" w:customStyle="1">
    <w:name w:val="WW_CharLFO4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05" w:customStyle="1">
    <w:name w:val="WW_CharLFO4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06" w:customStyle="1">
    <w:name w:val="WW_CharLFO4LVL8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007" w:customStyle="1">
    <w:name w:val="WW_CharLFO4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08" w:customStyle="1">
    <w:name w:val="WW_CharLFO5LVL1"/>
    <w:basedOn w:val="901"/>
    <w:qFormat/>
    <w:pPr>
      <w:pBdr/>
      <w:spacing/>
      <w:ind/>
    </w:pPr>
    <w:rPr>
      <w:rFonts w:ascii="Arial" w:hAnsi="Arial" w:eastAsia="Times New Roman" w:cs="Arial"/>
    </w:rPr>
  </w:style>
  <w:style w:type="character" w:styleId="1009" w:customStyle="1">
    <w:name w:val="WW_CharLFO5LVL2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10" w:customStyle="1">
    <w:name w:val="WW_CharLFO5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11" w:customStyle="1">
    <w:name w:val="WW_CharLFO5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12" w:customStyle="1">
    <w:name w:val="WW_CharLFO5LVL5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013" w:customStyle="1">
    <w:name w:val="WW_CharLFO5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14" w:customStyle="1">
    <w:name w:val="WW_CharLFO5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15" w:customStyle="1">
    <w:name w:val="WW_CharLFO5LVL8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016" w:customStyle="1">
    <w:name w:val="WW_CharLFO5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17" w:customStyle="1">
    <w:name w:val="WW_CharLFO6LVL1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18" w:customStyle="1">
    <w:name w:val="WW_CharLFO6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19" w:customStyle="1">
    <w:name w:val="WW_CharLFO6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20" w:customStyle="1">
    <w:name w:val="WW_CharLFO6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21" w:customStyle="1">
    <w:name w:val="WW_CharLFO6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22" w:customStyle="1">
    <w:name w:val="WW_CharLFO6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23" w:customStyle="1">
    <w:name w:val="WW_CharLFO6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24" w:customStyle="1">
    <w:name w:val="WW_CharLFO6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25" w:customStyle="1">
    <w:name w:val="WW_CharLFO6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26" w:customStyle="1">
    <w:name w:val="WW_CharLFO7LVL1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27" w:customStyle="1">
    <w:name w:val="WW_CharLFO7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28" w:customStyle="1">
    <w:name w:val="WW_CharLFO7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29" w:customStyle="1">
    <w:name w:val="WW_CharLFO7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30" w:customStyle="1">
    <w:name w:val="WW_CharLFO7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31" w:customStyle="1">
    <w:name w:val="WW_CharLFO7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32" w:customStyle="1">
    <w:name w:val="WW_CharLFO7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33" w:customStyle="1">
    <w:name w:val="WW_CharLFO7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34" w:customStyle="1">
    <w:name w:val="WW_CharLFO7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35" w:customStyle="1">
    <w:name w:val="WW_CharLFO8LVL1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36" w:customStyle="1">
    <w:name w:val="WW_CharLFO8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37" w:customStyle="1">
    <w:name w:val="WW_CharLFO8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38" w:customStyle="1">
    <w:name w:val="WW_CharLFO8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39" w:customStyle="1">
    <w:name w:val="WW_CharLFO8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40" w:customStyle="1">
    <w:name w:val="WW_CharLFO8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41" w:customStyle="1">
    <w:name w:val="WW_CharLFO8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42" w:customStyle="1">
    <w:name w:val="WW_CharLFO8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43" w:customStyle="1">
    <w:name w:val="WW_CharLFO8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44" w:customStyle="1">
    <w:name w:val="WW_CharLFO9LVL1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45" w:customStyle="1">
    <w:name w:val="WW_CharLFO9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46" w:customStyle="1">
    <w:name w:val="WW_CharLFO9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47" w:customStyle="1">
    <w:name w:val="WW_CharLFO9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48" w:customStyle="1">
    <w:name w:val="WW_CharLFO9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49" w:customStyle="1">
    <w:name w:val="WW_CharLFO9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50" w:customStyle="1">
    <w:name w:val="WW_CharLFO9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51" w:customStyle="1">
    <w:name w:val="WW_CharLFO9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52" w:customStyle="1">
    <w:name w:val="WW_CharLFO9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53" w:customStyle="1">
    <w:name w:val="WW_CharLFO10LVL1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54" w:customStyle="1">
    <w:name w:val="WW_CharLFO10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55" w:customStyle="1">
    <w:name w:val="WW_CharLFO10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56" w:customStyle="1">
    <w:name w:val="WW_CharLFO10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57" w:customStyle="1">
    <w:name w:val="WW_CharLFO10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58" w:customStyle="1">
    <w:name w:val="WW_CharLFO10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59" w:customStyle="1">
    <w:name w:val="WW_CharLFO10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60" w:customStyle="1">
    <w:name w:val="WW_CharLFO10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61" w:customStyle="1">
    <w:name w:val="WW_CharLFO10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62" w:customStyle="1">
    <w:name w:val="WW_CharLFO11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63" w:customStyle="1">
    <w:name w:val="WW_CharLFO11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64" w:customStyle="1">
    <w:name w:val="WW_CharLFO11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65" w:customStyle="1">
    <w:name w:val="WW_CharLFO11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66" w:customStyle="1">
    <w:name w:val="WW_CharLFO11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67" w:customStyle="1">
    <w:name w:val="WW_CharLFO11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68" w:customStyle="1">
    <w:name w:val="WW_CharLFO11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69" w:customStyle="1">
    <w:name w:val="WW_CharLFO11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70" w:customStyle="1">
    <w:name w:val="WW_CharLFO12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71" w:customStyle="1">
    <w:name w:val="WW_CharLFO12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72" w:customStyle="1">
    <w:name w:val="WW_CharLFO12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73" w:customStyle="1">
    <w:name w:val="WW_CharLFO12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74" w:customStyle="1">
    <w:name w:val="WW_CharLFO12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75" w:customStyle="1">
    <w:name w:val="WW_CharLFO12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76" w:customStyle="1">
    <w:name w:val="WW_CharLFO12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77" w:customStyle="1">
    <w:name w:val="WW_CharLFO12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78" w:customStyle="1">
    <w:name w:val="WW_CharLFO13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79" w:customStyle="1">
    <w:name w:val="WW_CharLFO13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80" w:customStyle="1">
    <w:name w:val="WW_CharLFO13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81" w:customStyle="1">
    <w:name w:val="WW_CharLFO13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82" w:customStyle="1">
    <w:name w:val="WW_CharLFO13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83" w:customStyle="1">
    <w:name w:val="WW_CharLFO13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84" w:customStyle="1">
    <w:name w:val="WW_CharLFO13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85" w:customStyle="1">
    <w:name w:val="WW_CharLFO13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86" w:customStyle="1">
    <w:name w:val="WW_CharLFO14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87" w:customStyle="1">
    <w:name w:val="WW_CharLFO14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88" w:customStyle="1">
    <w:name w:val="WW_CharLFO14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89" w:customStyle="1">
    <w:name w:val="WW_CharLFO14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90" w:customStyle="1">
    <w:name w:val="WW_CharLFO14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91" w:customStyle="1">
    <w:name w:val="WW_CharLFO14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92" w:customStyle="1">
    <w:name w:val="WW_CharLFO14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93" w:customStyle="1">
    <w:name w:val="WW_CharLFO14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94" w:customStyle="1">
    <w:name w:val="WW_CharLFO15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95" w:customStyle="1">
    <w:name w:val="WW_CharLFO15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96" w:customStyle="1">
    <w:name w:val="WW_CharLFO15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097" w:customStyle="1">
    <w:name w:val="WW_CharLFO15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098" w:customStyle="1">
    <w:name w:val="WW_CharLFO15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099" w:customStyle="1">
    <w:name w:val="WW_CharLFO15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00" w:customStyle="1">
    <w:name w:val="WW_CharLFO15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101" w:customStyle="1">
    <w:name w:val="WW_CharLFO15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02" w:customStyle="1">
    <w:name w:val="WW_CharLFO22LVL1"/>
    <w:basedOn w:val="901"/>
    <w:qFormat/>
    <w:pPr>
      <w:pBdr/>
      <w:spacing/>
      <w:ind/>
    </w:pPr>
    <w:rPr>
      <w:rFonts w:ascii="Wingdings" w:hAnsi="Wingdings" w:eastAsia="Calibri" w:cs="Times New Roman"/>
    </w:rPr>
  </w:style>
  <w:style w:type="character" w:styleId="1103" w:customStyle="1">
    <w:name w:val="WW_CharLFO23LVL1"/>
    <w:basedOn w:val="901"/>
    <w:qFormat/>
    <w:pPr>
      <w:pBdr/>
      <w:spacing/>
      <w:ind/>
    </w:pPr>
    <w:rPr>
      <w:rFonts w:ascii="Symbol" w:hAnsi="Symbol" w:eastAsia="Calibri" w:cs="Times New Roman"/>
    </w:rPr>
  </w:style>
  <w:style w:type="character" w:styleId="1104" w:customStyle="1">
    <w:name w:val="WW_CharLFO25LVL1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05" w:customStyle="1">
    <w:name w:val="WW_CharLFO27LVL1"/>
    <w:basedOn w:val="901"/>
    <w:qFormat/>
    <w:pPr>
      <w:pBdr/>
      <w:spacing/>
      <w:ind/>
    </w:pPr>
    <w:rPr>
      <w:rFonts w:ascii="Symbol" w:hAnsi="Symbol" w:eastAsia="Calibri" w:cs="Times New Roman"/>
    </w:rPr>
  </w:style>
  <w:style w:type="character" w:styleId="1106" w:customStyle="1">
    <w:name w:val="WW_CharLFO28LVL1"/>
    <w:basedOn w:val="901"/>
    <w:qFormat/>
    <w:pPr>
      <w:pBdr/>
      <w:spacing/>
      <w:ind/>
    </w:pPr>
    <w:rPr>
      <w:rFonts w:ascii="Wingdings" w:hAnsi="Wingdings" w:eastAsia="Calibri" w:cs="Times New Roman"/>
    </w:rPr>
  </w:style>
  <w:style w:type="character" w:styleId="1107" w:customStyle="1">
    <w:name w:val="WW_CharLFO30LVL1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08" w:customStyle="1">
    <w:name w:val="WW_CharLFO30LVL2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09" w:customStyle="1">
    <w:name w:val="WW_CharLFO30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10" w:customStyle="1">
    <w:name w:val="WW_CharLFO30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11" w:customStyle="1">
    <w:name w:val="WW_CharLFO30LVL5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12" w:customStyle="1">
    <w:name w:val="WW_CharLFO30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13" w:customStyle="1">
    <w:name w:val="WW_CharLFO30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14" w:customStyle="1">
    <w:name w:val="WW_CharLFO30LVL8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15" w:customStyle="1">
    <w:name w:val="WW_CharLFO30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16" w:customStyle="1">
    <w:name w:val="WW_CharLFO31LVL1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17" w:customStyle="1">
    <w:name w:val="WW_CharLFO31LVL2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18" w:customStyle="1">
    <w:name w:val="WW_CharLFO31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19" w:customStyle="1">
    <w:name w:val="WW_CharLFO31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20" w:customStyle="1">
    <w:name w:val="WW_CharLFO31LVL5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21" w:customStyle="1">
    <w:name w:val="WW_CharLFO31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22" w:customStyle="1">
    <w:name w:val="WW_CharLFO31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23" w:customStyle="1">
    <w:name w:val="WW_CharLFO31LVL8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24" w:customStyle="1">
    <w:name w:val="WW_CharLFO31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25" w:customStyle="1">
    <w:name w:val="WW_CharLFO32LVL1"/>
    <w:basedOn w:val="901"/>
    <w:qFormat/>
    <w:pPr>
      <w:pBdr/>
      <w:spacing/>
      <w:ind/>
    </w:pPr>
    <w:rPr>
      <w:rFonts w:ascii="Symbol" w:hAnsi="Symbol" w:eastAsia="Symbol" w:cs="Symbol"/>
      <w:sz w:val="20"/>
    </w:rPr>
  </w:style>
  <w:style w:type="character" w:styleId="1126" w:customStyle="1">
    <w:name w:val="WW_CharLFO32LVL2"/>
    <w:basedOn w:val="901"/>
    <w:qFormat/>
    <w:pPr>
      <w:pBdr/>
      <w:spacing/>
      <w:ind/>
    </w:pPr>
    <w:rPr>
      <w:rFonts w:ascii="Courier New" w:hAnsi="Courier New" w:cs="'Courier New'"/>
      <w:sz w:val="20"/>
    </w:rPr>
  </w:style>
  <w:style w:type="character" w:styleId="1127" w:customStyle="1">
    <w:name w:val="WW_CharLFO32LVL3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28" w:customStyle="1">
    <w:name w:val="WW_CharLFO32LVL4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29" w:customStyle="1">
    <w:name w:val="WW_CharLFO32LVL5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30" w:customStyle="1">
    <w:name w:val="WW_CharLFO32LVL6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31" w:customStyle="1">
    <w:name w:val="WW_CharLFO32LVL7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32" w:customStyle="1">
    <w:name w:val="WW_CharLFO32LVL8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33" w:customStyle="1">
    <w:name w:val="WW_CharLFO32LVL9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34" w:customStyle="1">
    <w:name w:val="WW_CharLFO33LVL1"/>
    <w:basedOn w:val="901"/>
    <w:qFormat/>
    <w:pPr>
      <w:pBdr/>
      <w:spacing/>
      <w:ind/>
    </w:pPr>
    <w:rPr>
      <w:rFonts w:ascii="Symbol" w:hAnsi="Symbol" w:eastAsia="Symbol" w:cs="Symbol"/>
      <w:sz w:val="20"/>
    </w:rPr>
  </w:style>
  <w:style w:type="character" w:styleId="1135" w:customStyle="1">
    <w:name w:val="WW_CharLFO33LVL2"/>
    <w:basedOn w:val="901"/>
    <w:qFormat/>
    <w:pPr>
      <w:pBdr/>
      <w:spacing/>
      <w:ind/>
    </w:pPr>
    <w:rPr>
      <w:rFonts w:ascii="Courier New" w:hAnsi="Courier New" w:cs="'Courier New'"/>
      <w:sz w:val="20"/>
    </w:rPr>
  </w:style>
  <w:style w:type="character" w:styleId="1136" w:customStyle="1">
    <w:name w:val="WW_CharLFO33LVL3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37" w:customStyle="1">
    <w:name w:val="WW_CharLFO33LVL4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38" w:customStyle="1">
    <w:name w:val="WW_CharLFO33LVL5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39" w:customStyle="1">
    <w:name w:val="WW_CharLFO33LVL6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40" w:customStyle="1">
    <w:name w:val="WW_CharLFO33LVL7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41" w:customStyle="1">
    <w:name w:val="WW_CharLFO33LVL8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42" w:customStyle="1">
    <w:name w:val="WW_CharLFO33LVL9"/>
    <w:basedOn w:val="901"/>
    <w:qFormat/>
    <w:pPr>
      <w:pBdr/>
      <w:spacing/>
      <w:ind/>
    </w:pPr>
    <w:rPr>
      <w:rFonts w:ascii="Wingdings" w:hAnsi="Wingdings" w:eastAsia="Wingdings" w:cs="Wingdings"/>
      <w:sz w:val="20"/>
    </w:rPr>
  </w:style>
  <w:style w:type="character" w:styleId="1143" w:customStyle="1">
    <w:name w:val="WW_CharLFO34LVL1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44" w:customStyle="1">
    <w:name w:val="WW_CharLFO34LVL2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45" w:customStyle="1">
    <w:name w:val="WW_CharLFO34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46" w:customStyle="1">
    <w:name w:val="WW_CharLFO34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47" w:customStyle="1">
    <w:name w:val="WW_CharLFO34LVL5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48" w:customStyle="1">
    <w:name w:val="WW_CharLFO34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49" w:customStyle="1">
    <w:name w:val="WW_CharLFO34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50" w:customStyle="1">
    <w:name w:val="WW_CharLFO34LVL8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51" w:customStyle="1">
    <w:name w:val="WW_CharLFO34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52" w:customStyle="1">
    <w:name w:val="WW_CharLFO35LVL1"/>
    <w:basedOn w:val="901"/>
    <w:qFormat/>
    <w:pPr>
      <w:pBdr/>
      <w:spacing/>
      <w:ind/>
    </w:pPr>
    <w:rPr>
      <w:rFonts w:ascii="Arial" w:hAnsi="Arial" w:eastAsia="Times New Roman" w:cs="Arial"/>
    </w:rPr>
  </w:style>
  <w:style w:type="character" w:styleId="1153" w:customStyle="1">
    <w:name w:val="WW_CharLFO35LVL2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54" w:customStyle="1">
    <w:name w:val="WW_CharLFO35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55" w:customStyle="1">
    <w:name w:val="WW_CharLFO35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56" w:customStyle="1">
    <w:name w:val="WW_CharLFO35LVL5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57" w:customStyle="1">
    <w:name w:val="WW_CharLFO35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58" w:customStyle="1">
    <w:name w:val="WW_CharLFO35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59" w:customStyle="1">
    <w:name w:val="WW_CharLFO35LVL8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60" w:customStyle="1">
    <w:name w:val="WW_CharLFO35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61" w:customStyle="1">
    <w:name w:val="WW_CharLFO36LVL1"/>
    <w:basedOn w:val="901"/>
    <w:qFormat/>
    <w:pPr>
      <w:pBdr/>
      <w:spacing/>
      <w:ind/>
    </w:pPr>
    <w:rPr>
      <w:rFonts w:ascii="Arial" w:hAnsi="Arial" w:eastAsia="Times New Roman" w:cs="Arial"/>
    </w:rPr>
  </w:style>
  <w:style w:type="character" w:styleId="1162" w:customStyle="1">
    <w:name w:val="WW_CharLFO36LVL2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63" w:customStyle="1">
    <w:name w:val="WW_CharLFO36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64" w:customStyle="1">
    <w:name w:val="WW_CharLFO36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65" w:customStyle="1">
    <w:name w:val="WW_CharLFO36LVL5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66" w:customStyle="1">
    <w:name w:val="WW_CharLFO36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67" w:customStyle="1">
    <w:name w:val="WW_CharLFO36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68" w:customStyle="1">
    <w:name w:val="WW_CharLFO36LVL8"/>
    <w:basedOn w:val="901"/>
    <w:qFormat/>
    <w:pPr>
      <w:pBdr/>
      <w:spacing/>
      <w:ind/>
    </w:pPr>
    <w:rPr>
      <w:rFonts w:ascii="Courier New" w:hAnsi="Courier New" w:cs="Courier New"/>
    </w:rPr>
  </w:style>
  <w:style w:type="character" w:styleId="1169" w:customStyle="1">
    <w:name w:val="WW_CharLFO36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70" w:customStyle="1">
    <w:name w:val="WW_CharLFO37LVL1"/>
    <w:basedOn w:val="901"/>
    <w:qFormat/>
    <w:pPr>
      <w:pBdr/>
      <w:spacing/>
      <w:ind/>
    </w:pPr>
    <w:rPr>
      <w:rFonts w:ascii="Arial" w:hAnsi="Arial" w:eastAsia="Arial" w:cs="Arial"/>
    </w:rPr>
  </w:style>
  <w:style w:type="character" w:styleId="1171" w:customStyle="1">
    <w:name w:val="WW_CharLFO37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172" w:customStyle="1">
    <w:name w:val="WW_CharLFO37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73" w:customStyle="1">
    <w:name w:val="WW_CharLFO37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74" w:customStyle="1">
    <w:name w:val="WW_CharLFO37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175" w:customStyle="1">
    <w:name w:val="WW_CharLFO37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76" w:customStyle="1">
    <w:name w:val="WW_CharLFO37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77" w:customStyle="1">
    <w:name w:val="WW_CharLFO37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178" w:customStyle="1">
    <w:name w:val="WW_CharLFO37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79" w:customStyle="1">
    <w:name w:val="WW_CharLFO38LVL1"/>
    <w:basedOn w:val="901"/>
    <w:qFormat/>
    <w:pPr>
      <w:pBdr/>
      <w:spacing/>
      <w:ind/>
    </w:pPr>
    <w:rPr>
      <w:rFonts w:ascii="Arial" w:hAnsi="Arial" w:eastAsia="Arial" w:cs="Arial"/>
    </w:rPr>
  </w:style>
  <w:style w:type="character" w:styleId="1180" w:customStyle="1">
    <w:name w:val="WW_CharLFO38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181" w:customStyle="1">
    <w:name w:val="WW_CharLFO38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82" w:customStyle="1">
    <w:name w:val="WW_CharLFO38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83" w:customStyle="1">
    <w:name w:val="WW_CharLFO38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184" w:customStyle="1">
    <w:name w:val="WW_CharLFO38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85" w:customStyle="1">
    <w:name w:val="WW_CharLFO38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86" w:customStyle="1">
    <w:name w:val="WW_CharLFO38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187" w:customStyle="1">
    <w:name w:val="WW_CharLFO38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88" w:customStyle="1">
    <w:name w:val="WW_CharLFO39LVL1"/>
    <w:basedOn w:val="901"/>
    <w:qFormat/>
    <w:pPr>
      <w:pBdr/>
      <w:spacing/>
      <w:ind/>
    </w:pPr>
    <w:rPr>
      <w:rFonts w:ascii="Arial" w:hAnsi="Arial" w:eastAsia="Arial" w:cs="Arial"/>
    </w:rPr>
  </w:style>
  <w:style w:type="character" w:styleId="1189" w:customStyle="1">
    <w:name w:val="WW_CharLFO39LVL2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190" w:customStyle="1">
    <w:name w:val="WW_CharLFO39LVL3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91" w:customStyle="1">
    <w:name w:val="WW_CharLFO39LVL4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92" w:customStyle="1">
    <w:name w:val="WW_CharLFO39LVL5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193" w:customStyle="1">
    <w:name w:val="WW_CharLFO39LVL6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94" w:customStyle="1">
    <w:name w:val="WW_CharLFO39LVL7"/>
    <w:basedOn w:val="901"/>
    <w:qFormat/>
    <w:pPr>
      <w:pBdr/>
      <w:spacing/>
      <w:ind/>
    </w:pPr>
    <w:rPr>
      <w:rFonts w:ascii="Symbol" w:hAnsi="Symbol" w:eastAsia="Symbol" w:cs="Symbol"/>
    </w:rPr>
  </w:style>
  <w:style w:type="character" w:styleId="1195" w:customStyle="1">
    <w:name w:val="WW_CharLFO39LVL8"/>
    <w:basedOn w:val="901"/>
    <w:qFormat/>
    <w:pPr>
      <w:pBdr/>
      <w:spacing/>
      <w:ind/>
    </w:pPr>
    <w:rPr>
      <w:rFonts w:ascii="Courier New" w:hAnsi="Courier New" w:eastAsia="Courier New" w:cs="Courier New"/>
    </w:rPr>
  </w:style>
  <w:style w:type="character" w:styleId="1196" w:customStyle="1">
    <w:name w:val="WW_CharLFO39LVL9"/>
    <w:basedOn w:val="901"/>
    <w:qFormat/>
    <w:pPr>
      <w:pBdr/>
      <w:spacing/>
      <w:ind/>
    </w:pPr>
    <w:rPr>
      <w:rFonts w:ascii="Wingdings" w:hAnsi="Wingdings" w:eastAsia="Wingdings" w:cs="Wingdings"/>
    </w:rPr>
  </w:style>
  <w:style w:type="character" w:styleId="1197" w:customStyle="1">
    <w:name w:val="Footnote anchor"/>
    <w:basedOn w:val="901"/>
    <w:qFormat/>
    <w:pPr>
      <w:pBdr/>
      <w:spacing/>
      <w:ind/>
    </w:pPr>
    <w:rPr>
      <w:vertAlign w:val="superscript"/>
    </w:rPr>
  </w:style>
  <w:style w:type="character" w:styleId="1198" w:customStyle="1">
    <w:name w:val="Endnote anchor"/>
    <w:basedOn w:val="901"/>
    <w:qFormat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Collabora_Office/24.04.1.4$Linux_X86_64 LibreOffice_project/91ae3cd2d8d77b19fdda6e819fae5f2d15395db5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11</cp:revision>
  <dcterms:created xsi:type="dcterms:W3CDTF">2024-06-10T07:13:00Z</dcterms:created>
  <dcterms:modified xsi:type="dcterms:W3CDTF">2026-04-22T12:37:19Z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0x01010089152DFC7B365B47B9C97AC75618A28F</vt:lpwstr>
  </property>
  <property fmtid="{D5CDD505-2E9C-101B-9397-08002B2CF9AE}" pid="3" name="MediaServiceImageTags">
    <vt:lpwstr/>
  </property>
</Properties>
</file>